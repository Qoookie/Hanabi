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3799599" w:displacedByCustomXml="next"/>
    <w:bookmarkEnd w:id="0" w:displacedByCustomXml="next"/>
    <w:sdt>
      <w:sdtPr>
        <w:rPr>
          <w:rFonts w:ascii="Arial" w:eastAsiaTheme="minorHAnsi" w:hAnsi="Arial" w:cs="Arial"/>
          <w:sz w:val="2"/>
          <w:lang w:eastAsia="en-US"/>
        </w:rPr>
        <w:id w:val="-24093681"/>
        <w:docPartObj>
          <w:docPartGallery w:val="Cover Pages"/>
          <w:docPartUnique/>
        </w:docPartObj>
      </w:sdtPr>
      <w:sdtEndPr>
        <w:rPr>
          <w:smallCaps/>
          <w:sz w:val="24"/>
          <w:szCs w:val="24"/>
        </w:rPr>
      </w:sdtEndPr>
      <w:sdtContent>
        <w:p w14:paraId="13C957CB" w14:textId="77777777" w:rsidR="00A45E5B" w:rsidRPr="00BD477A" w:rsidRDefault="00A45E5B">
          <w:pPr>
            <w:pStyle w:val="Sansinterligne"/>
            <w:rPr>
              <w:rFonts w:ascii="Arial" w:hAnsi="Arial" w:cs="Arial"/>
              <w:sz w:val="2"/>
            </w:rPr>
          </w:pPr>
        </w:p>
        <w:p w14:paraId="2E39B8F3" w14:textId="77777777" w:rsidR="00A45E5B" w:rsidRPr="00BD477A" w:rsidRDefault="00296CD6" w:rsidP="00A45E5B">
          <w:pPr>
            <w:rPr>
              <w:rFonts w:ascii="Arial" w:hAnsi="Arial" w:cs="Arial"/>
              <w:sz w:val="24"/>
              <w:szCs w:val="24"/>
            </w:rPr>
          </w:pPr>
        </w:p>
      </w:sdtContent>
    </w:sdt>
    <w:p w14:paraId="7A7DD07C" w14:textId="2FF0E056" w:rsidR="00CF03DF" w:rsidRDefault="00C23BE3" w:rsidP="00593C8D">
      <w:pPr>
        <w:pStyle w:val="Image"/>
      </w:pPr>
      <w:r w:rsidRPr="001A3716">
        <w:rPr>
          <w:rStyle w:val="Titre1Car"/>
          <w:lang w:eastAsia="en-US"/>
        </w:rPr>
        <w:t>Jeu Hanabi en réseau</w:t>
      </w:r>
      <w:r w:rsidR="00593030">
        <w:drawing>
          <wp:inline distT="0" distB="0" distL="0" distR="0" wp14:anchorId="1B985EAA" wp14:editId="266AED10">
            <wp:extent cx="5695950" cy="5695950"/>
            <wp:effectExtent l="0" t="0" r="0" b="0"/>
            <wp:docPr id="4" name="Image 4" descr="Hanabi - Cocktail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abi - Cocktail Gam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5695950"/>
                    </a:xfrm>
                    <a:prstGeom prst="rect">
                      <a:avLst/>
                    </a:prstGeom>
                    <a:noFill/>
                    <a:ln>
                      <a:noFill/>
                    </a:ln>
                  </pic:spPr>
                </pic:pic>
              </a:graphicData>
            </a:graphic>
          </wp:inline>
        </w:drawing>
      </w:r>
    </w:p>
    <w:p w14:paraId="558FBF43" w14:textId="77777777" w:rsidR="00593030" w:rsidRPr="00593030" w:rsidRDefault="00593030" w:rsidP="00593030">
      <w:pPr>
        <w:pStyle w:val="Imag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31"/>
        <w:gridCol w:w="4531"/>
      </w:tblGrid>
      <w:tr w:rsidR="00097C45" w:rsidRPr="00BD477A" w14:paraId="4A85A63C" w14:textId="77777777" w:rsidTr="005500F6">
        <w:tc>
          <w:tcPr>
            <w:tcW w:w="4531" w:type="dxa"/>
          </w:tcPr>
          <w:p w14:paraId="47B41344" w14:textId="77777777" w:rsidR="00097C45" w:rsidRPr="00BD477A" w:rsidRDefault="00097C45" w:rsidP="00B57813">
            <w:pPr>
              <w:pStyle w:val="TexteTableau"/>
              <w:rPr>
                <w:b/>
                <w:sz w:val="28"/>
                <w:szCs w:val="28"/>
              </w:rPr>
            </w:pPr>
            <w:r w:rsidRPr="00BD477A">
              <w:rPr>
                <w:b/>
                <w:sz w:val="28"/>
                <w:szCs w:val="28"/>
              </w:rPr>
              <w:t>Nom et Prénom</w:t>
            </w:r>
          </w:p>
        </w:tc>
        <w:tc>
          <w:tcPr>
            <w:tcW w:w="4531" w:type="dxa"/>
          </w:tcPr>
          <w:p w14:paraId="6253F909" w14:textId="77777777" w:rsidR="00097C45" w:rsidRPr="00BD477A" w:rsidRDefault="007C559F" w:rsidP="00CB7CEA">
            <w:pPr>
              <w:pStyle w:val="TexteTableau"/>
              <w:jc w:val="right"/>
            </w:pPr>
            <w:fldSimple w:instr=" AUTHOR  &quot;Nathan Duchosal&quot; \* FirstCap  \* MERGEFORMAT ">
              <w:r w:rsidR="006C2B3D" w:rsidRPr="00BD477A">
                <w:t>Nathan Duchosal</w:t>
              </w:r>
            </w:fldSimple>
          </w:p>
        </w:tc>
      </w:tr>
      <w:tr w:rsidR="00097C45" w:rsidRPr="00BD477A" w14:paraId="42BF8F14" w14:textId="77777777" w:rsidTr="005500F6">
        <w:tc>
          <w:tcPr>
            <w:tcW w:w="4531" w:type="dxa"/>
          </w:tcPr>
          <w:p w14:paraId="04472F15" w14:textId="77777777" w:rsidR="00097C45" w:rsidRPr="00BD477A" w:rsidRDefault="00097C45" w:rsidP="00B57813">
            <w:pPr>
              <w:pStyle w:val="TexteTableau"/>
              <w:rPr>
                <w:b/>
                <w:sz w:val="28"/>
                <w:szCs w:val="28"/>
              </w:rPr>
            </w:pPr>
            <w:r w:rsidRPr="00BD477A">
              <w:rPr>
                <w:b/>
                <w:sz w:val="28"/>
                <w:szCs w:val="28"/>
              </w:rPr>
              <w:t>Classe</w:t>
            </w:r>
          </w:p>
        </w:tc>
        <w:tc>
          <w:tcPr>
            <w:tcW w:w="4531" w:type="dxa"/>
          </w:tcPr>
          <w:p w14:paraId="39E5DF98" w14:textId="77777777" w:rsidR="00097C45" w:rsidRPr="00BD477A" w:rsidRDefault="00D74911" w:rsidP="00CB7CEA">
            <w:pPr>
              <w:pStyle w:val="TexteTableau"/>
              <w:jc w:val="right"/>
            </w:pPr>
            <w:r w:rsidRPr="00BD477A">
              <w:t>3INF-IP-M</w:t>
            </w:r>
          </w:p>
        </w:tc>
      </w:tr>
      <w:tr w:rsidR="00097C45" w:rsidRPr="00BD477A" w14:paraId="2CFC6F1F" w14:textId="77777777" w:rsidTr="005500F6">
        <w:tc>
          <w:tcPr>
            <w:tcW w:w="4531" w:type="dxa"/>
          </w:tcPr>
          <w:p w14:paraId="49E0C955" w14:textId="77777777" w:rsidR="00097C45" w:rsidRPr="00BD477A" w:rsidRDefault="00097C45" w:rsidP="00B57813">
            <w:pPr>
              <w:pStyle w:val="TexteTableau"/>
              <w:rPr>
                <w:b/>
                <w:sz w:val="28"/>
                <w:szCs w:val="28"/>
              </w:rPr>
            </w:pPr>
            <w:r w:rsidRPr="00BD477A">
              <w:rPr>
                <w:b/>
                <w:sz w:val="28"/>
                <w:szCs w:val="28"/>
              </w:rPr>
              <w:t>Enseignant</w:t>
            </w:r>
          </w:p>
        </w:tc>
        <w:tc>
          <w:tcPr>
            <w:tcW w:w="4531" w:type="dxa"/>
          </w:tcPr>
          <w:p w14:paraId="4F989E44" w14:textId="058E1E7D" w:rsidR="00097C45" w:rsidRPr="00BD477A" w:rsidRDefault="000C10C1" w:rsidP="000C10C1">
            <w:pPr>
              <w:pStyle w:val="TexteTableau"/>
              <w:jc w:val="right"/>
            </w:pPr>
            <w:r w:rsidRPr="00BD477A">
              <w:rPr>
                <w:rStyle w:val="TexteCar"/>
              </w:rPr>
              <w:t xml:space="preserve">A. </w:t>
            </w:r>
            <w:proofErr w:type="spellStart"/>
            <w:r w:rsidR="0024668F" w:rsidRPr="00BD477A">
              <w:rPr>
                <w:rStyle w:val="TexteCar"/>
              </w:rPr>
              <w:t>Vadi</w:t>
            </w:r>
            <w:proofErr w:type="spellEnd"/>
          </w:p>
        </w:tc>
      </w:tr>
      <w:tr w:rsidR="00593030" w:rsidRPr="00BD477A" w14:paraId="26D09473" w14:textId="77777777" w:rsidTr="005500F6">
        <w:tc>
          <w:tcPr>
            <w:tcW w:w="4531" w:type="dxa"/>
          </w:tcPr>
          <w:p w14:paraId="076D733E" w14:textId="4B8E16D7" w:rsidR="00593030" w:rsidRPr="00BD477A" w:rsidRDefault="00593030" w:rsidP="00B57813">
            <w:pPr>
              <w:pStyle w:val="TexteTableau"/>
              <w:rPr>
                <w:b/>
                <w:sz w:val="28"/>
                <w:szCs w:val="28"/>
              </w:rPr>
            </w:pPr>
            <w:r>
              <w:rPr>
                <w:b/>
                <w:sz w:val="28"/>
                <w:szCs w:val="28"/>
              </w:rPr>
              <w:t>Expert Principal</w:t>
            </w:r>
          </w:p>
        </w:tc>
        <w:tc>
          <w:tcPr>
            <w:tcW w:w="4531" w:type="dxa"/>
          </w:tcPr>
          <w:p w14:paraId="0CEACD3F" w14:textId="2012FE37" w:rsidR="00593030" w:rsidRPr="00BD477A" w:rsidRDefault="00F75247" w:rsidP="000C10C1">
            <w:pPr>
              <w:pStyle w:val="TexteTableau"/>
              <w:jc w:val="right"/>
              <w:rPr>
                <w:rStyle w:val="TexteCar"/>
              </w:rPr>
            </w:pPr>
            <w:r w:rsidRPr="00F75247">
              <w:rPr>
                <w:rStyle w:val="TexteCar"/>
              </w:rPr>
              <w:t xml:space="preserve">D. </w:t>
            </w:r>
            <w:proofErr w:type="spellStart"/>
            <w:r w:rsidRPr="00F75247">
              <w:rPr>
                <w:rStyle w:val="TexteCar"/>
              </w:rPr>
              <w:t>Antognini</w:t>
            </w:r>
            <w:proofErr w:type="spellEnd"/>
          </w:p>
        </w:tc>
      </w:tr>
      <w:tr w:rsidR="00925908" w:rsidRPr="00BD477A" w14:paraId="6F3B3045" w14:textId="77777777" w:rsidTr="005500F6">
        <w:tc>
          <w:tcPr>
            <w:tcW w:w="4531" w:type="dxa"/>
          </w:tcPr>
          <w:p w14:paraId="4936A1CF" w14:textId="4515BC02" w:rsidR="00925908" w:rsidRDefault="006A65C0" w:rsidP="00B57813">
            <w:pPr>
              <w:pStyle w:val="TexteTableau"/>
              <w:rPr>
                <w:b/>
                <w:sz w:val="28"/>
                <w:szCs w:val="28"/>
              </w:rPr>
            </w:pPr>
            <w:r>
              <w:rPr>
                <w:b/>
                <w:sz w:val="28"/>
                <w:szCs w:val="28"/>
              </w:rPr>
              <w:t>Expert Auditeur</w:t>
            </w:r>
          </w:p>
        </w:tc>
        <w:tc>
          <w:tcPr>
            <w:tcW w:w="4531" w:type="dxa"/>
          </w:tcPr>
          <w:p w14:paraId="4FEA6BED" w14:textId="1662D9E5" w:rsidR="00925908" w:rsidRPr="00F75247" w:rsidRDefault="00925908" w:rsidP="000C10C1">
            <w:pPr>
              <w:pStyle w:val="TexteTableau"/>
              <w:jc w:val="right"/>
              <w:rPr>
                <w:rStyle w:val="TexteCar"/>
              </w:rPr>
            </w:pPr>
            <w:r w:rsidRPr="00925908">
              <w:rPr>
                <w:rStyle w:val="TexteCar"/>
              </w:rPr>
              <w:t xml:space="preserve">A. </w:t>
            </w:r>
            <w:proofErr w:type="spellStart"/>
            <w:r w:rsidRPr="00925908">
              <w:rPr>
                <w:rStyle w:val="TexteCar"/>
              </w:rPr>
              <w:t>Jeanmaire</w:t>
            </w:r>
            <w:proofErr w:type="spellEnd"/>
          </w:p>
        </w:tc>
      </w:tr>
      <w:tr w:rsidR="00097C45" w:rsidRPr="00BD477A" w14:paraId="76EF129C" w14:textId="77777777" w:rsidTr="005500F6">
        <w:tc>
          <w:tcPr>
            <w:tcW w:w="4531" w:type="dxa"/>
          </w:tcPr>
          <w:p w14:paraId="6B3FB89F" w14:textId="77777777" w:rsidR="00097C45" w:rsidRPr="00BD477A" w:rsidRDefault="00097C45" w:rsidP="00B57813">
            <w:pPr>
              <w:pStyle w:val="TexteTableau"/>
              <w:rPr>
                <w:b/>
                <w:sz w:val="28"/>
                <w:szCs w:val="28"/>
              </w:rPr>
            </w:pPr>
            <w:r w:rsidRPr="00BD477A">
              <w:rPr>
                <w:b/>
                <w:sz w:val="28"/>
                <w:szCs w:val="28"/>
              </w:rPr>
              <w:t>Date de début</w:t>
            </w:r>
          </w:p>
        </w:tc>
        <w:tc>
          <w:tcPr>
            <w:tcW w:w="4531" w:type="dxa"/>
          </w:tcPr>
          <w:p w14:paraId="069AAD17" w14:textId="1A04FC2B" w:rsidR="00097C45" w:rsidRPr="00BD477A" w:rsidRDefault="00925908" w:rsidP="00CB7CEA">
            <w:pPr>
              <w:pStyle w:val="TexteTableau"/>
              <w:jc w:val="right"/>
            </w:pPr>
            <w:r>
              <w:t>24 avril 2022</w:t>
            </w:r>
          </w:p>
        </w:tc>
      </w:tr>
      <w:tr w:rsidR="00097C45" w:rsidRPr="00BD477A" w14:paraId="4C361308" w14:textId="77777777" w:rsidTr="005500F6">
        <w:tc>
          <w:tcPr>
            <w:tcW w:w="4531" w:type="dxa"/>
          </w:tcPr>
          <w:p w14:paraId="4CA9E0E9" w14:textId="77777777" w:rsidR="00097C45" w:rsidRPr="00BD477A" w:rsidRDefault="00097C45" w:rsidP="00B57813">
            <w:pPr>
              <w:pStyle w:val="TexteTableau"/>
              <w:rPr>
                <w:b/>
                <w:sz w:val="28"/>
                <w:szCs w:val="28"/>
              </w:rPr>
            </w:pPr>
            <w:r w:rsidRPr="00BD477A">
              <w:rPr>
                <w:b/>
                <w:sz w:val="28"/>
                <w:szCs w:val="28"/>
              </w:rPr>
              <w:t>Date de fin</w:t>
            </w:r>
          </w:p>
        </w:tc>
        <w:tc>
          <w:tcPr>
            <w:tcW w:w="4531" w:type="dxa"/>
          </w:tcPr>
          <w:p w14:paraId="2C261666" w14:textId="098F2997" w:rsidR="00097C45" w:rsidRPr="00BD477A" w:rsidRDefault="002902E2" w:rsidP="00CB7CEA">
            <w:pPr>
              <w:pStyle w:val="TexteTableau"/>
              <w:jc w:val="right"/>
            </w:pPr>
            <w:r w:rsidRPr="00BD477A">
              <w:fldChar w:fldCharType="begin"/>
            </w:r>
            <w:r w:rsidRPr="00BD477A">
              <w:instrText xml:space="preserve"> SAVEDATE  \@ "d MMMM yyyy"  \* MERGEFORMAT </w:instrText>
            </w:r>
            <w:r w:rsidRPr="00BD477A">
              <w:fldChar w:fldCharType="separate"/>
            </w:r>
            <w:r w:rsidR="00296CD6">
              <w:rPr>
                <w:noProof/>
              </w:rPr>
              <w:t>19 mai 2022</w:t>
            </w:r>
            <w:r w:rsidRPr="00BD477A">
              <w:fldChar w:fldCharType="end"/>
            </w:r>
          </w:p>
        </w:tc>
      </w:tr>
      <w:tr w:rsidR="002C662C" w:rsidRPr="00BD477A" w14:paraId="33A5DCDA" w14:textId="77777777" w:rsidTr="005500F6">
        <w:tc>
          <w:tcPr>
            <w:tcW w:w="4531" w:type="dxa"/>
          </w:tcPr>
          <w:p w14:paraId="289F808F" w14:textId="1F211D44" w:rsidR="002C662C" w:rsidRPr="00BD477A" w:rsidRDefault="002C662C" w:rsidP="00B57813">
            <w:pPr>
              <w:pStyle w:val="TexteTableau"/>
              <w:rPr>
                <w:b/>
                <w:sz w:val="28"/>
                <w:szCs w:val="28"/>
              </w:rPr>
            </w:pPr>
            <w:r>
              <w:rPr>
                <w:b/>
                <w:sz w:val="28"/>
                <w:szCs w:val="28"/>
              </w:rPr>
              <w:t>Durée Total</w:t>
            </w:r>
          </w:p>
        </w:tc>
        <w:tc>
          <w:tcPr>
            <w:tcW w:w="4531" w:type="dxa"/>
          </w:tcPr>
          <w:p w14:paraId="0A13C62A" w14:textId="12A8CF58" w:rsidR="002C662C" w:rsidRPr="00BD477A" w:rsidRDefault="002C662C" w:rsidP="00CB7CEA">
            <w:pPr>
              <w:pStyle w:val="TexteTableau"/>
              <w:jc w:val="right"/>
            </w:pPr>
            <w:r>
              <w:t>80 Heures / 110 périodes</w:t>
            </w:r>
          </w:p>
        </w:tc>
      </w:tr>
    </w:tbl>
    <w:sdt>
      <w:sdtPr>
        <w:rPr>
          <w:rFonts w:asciiTheme="minorHAnsi" w:hAnsiTheme="minorHAnsi" w:cstheme="minorBidi"/>
          <w:smallCaps w:val="0"/>
          <w:sz w:val="22"/>
          <w:szCs w:val="22"/>
          <w:lang w:val="fr-FR" w:eastAsia="en-US"/>
        </w:rPr>
        <w:id w:val="1041714124"/>
        <w:docPartObj>
          <w:docPartGallery w:val="Table of Contents"/>
          <w:docPartUnique/>
        </w:docPartObj>
      </w:sdtPr>
      <w:sdtEndPr>
        <w:rPr>
          <w:b/>
          <w:bCs/>
        </w:rPr>
      </w:sdtEndPr>
      <w:sdtContent>
        <w:p w14:paraId="34E9CA85" w14:textId="2E62CAD4" w:rsidR="00E603CA" w:rsidRPr="00B953DB" w:rsidRDefault="00E603CA">
          <w:pPr>
            <w:pStyle w:val="En-ttedetabledesmatires"/>
            <w:rPr>
              <w:sz w:val="72"/>
            </w:rPr>
          </w:pPr>
          <w:r w:rsidRPr="00B953DB">
            <w:rPr>
              <w:sz w:val="72"/>
              <w:lang w:val="fr-FR"/>
            </w:rPr>
            <w:t>Table des matières</w:t>
          </w:r>
        </w:p>
        <w:p w14:paraId="5A8B7573" w14:textId="28A03D98" w:rsidR="002C662C" w:rsidRDefault="00E603CA">
          <w:pPr>
            <w:pStyle w:val="TM1"/>
            <w:tabs>
              <w:tab w:val="left" w:pos="660"/>
              <w:tab w:val="right" w:leader="dot" w:pos="9060"/>
            </w:tabs>
            <w:rPr>
              <w:rFonts w:asciiTheme="minorHAnsi" w:eastAsiaTheme="minorEastAsia" w:hAnsiTheme="minorHAnsi" w:cstheme="minorBidi"/>
              <w:noProof/>
              <w:sz w:val="22"/>
              <w:szCs w:val="22"/>
              <w:lang w:eastAsia="fr-CH"/>
            </w:rPr>
          </w:pPr>
          <w:r w:rsidRPr="00B953DB">
            <w:rPr>
              <w:sz w:val="32"/>
            </w:rPr>
            <w:fldChar w:fldCharType="begin"/>
          </w:r>
          <w:r w:rsidRPr="00B953DB">
            <w:rPr>
              <w:sz w:val="32"/>
            </w:rPr>
            <w:instrText xml:space="preserve"> TOC \h \z \t "Titre 2;1;Titre 3;2;Titre2;1;Titre3;2" </w:instrText>
          </w:r>
          <w:r w:rsidRPr="00B953DB">
            <w:rPr>
              <w:sz w:val="32"/>
            </w:rPr>
            <w:fldChar w:fldCharType="separate"/>
          </w:r>
          <w:hyperlink w:anchor="_Toc103869916" w:history="1">
            <w:r w:rsidR="002C662C" w:rsidRPr="002C1A06">
              <w:rPr>
                <w:rStyle w:val="Lienhypertexte"/>
                <w:noProof/>
                <w14:scene3d>
                  <w14:camera w14:prst="orthographicFront"/>
                  <w14:lightRig w14:rig="threePt" w14:dir="t">
                    <w14:rot w14:lat="0" w14:lon="0" w14:rev="0"/>
                  </w14:lightRig>
                </w14:scene3d>
              </w:rPr>
              <w:t>1.</w:t>
            </w:r>
            <w:r w:rsidR="002C662C">
              <w:rPr>
                <w:rFonts w:asciiTheme="minorHAnsi" w:eastAsiaTheme="minorEastAsia" w:hAnsiTheme="minorHAnsi" w:cstheme="minorBidi"/>
                <w:noProof/>
                <w:sz w:val="22"/>
                <w:szCs w:val="22"/>
                <w:lang w:eastAsia="fr-CH"/>
              </w:rPr>
              <w:tab/>
            </w:r>
            <w:r w:rsidR="002C662C" w:rsidRPr="002C1A06">
              <w:rPr>
                <w:rStyle w:val="Lienhypertexte"/>
                <w:noProof/>
              </w:rPr>
              <w:t>Introduction</w:t>
            </w:r>
            <w:r w:rsidR="002C662C">
              <w:rPr>
                <w:noProof/>
                <w:webHidden/>
              </w:rPr>
              <w:tab/>
            </w:r>
            <w:r w:rsidR="002C662C">
              <w:rPr>
                <w:noProof/>
                <w:webHidden/>
              </w:rPr>
              <w:fldChar w:fldCharType="begin"/>
            </w:r>
            <w:r w:rsidR="002C662C">
              <w:rPr>
                <w:noProof/>
                <w:webHidden/>
              </w:rPr>
              <w:instrText xml:space="preserve"> PAGEREF _Toc103869916 \h </w:instrText>
            </w:r>
            <w:r w:rsidR="002C662C">
              <w:rPr>
                <w:noProof/>
                <w:webHidden/>
              </w:rPr>
            </w:r>
            <w:r w:rsidR="002C662C">
              <w:rPr>
                <w:noProof/>
                <w:webHidden/>
              </w:rPr>
              <w:fldChar w:fldCharType="separate"/>
            </w:r>
            <w:r w:rsidR="002C662C">
              <w:rPr>
                <w:noProof/>
                <w:webHidden/>
              </w:rPr>
              <w:t>3</w:t>
            </w:r>
            <w:r w:rsidR="002C662C">
              <w:rPr>
                <w:noProof/>
                <w:webHidden/>
              </w:rPr>
              <w:fldChar w:fldCharType="end"/>
            </w:r>
          </w:hyperlink>
        </w:p>
        <w:p w14:paraId="3325A3A8" w14:textId="0D2CF546" w:rsidR="002C662C" w:rsidRDefault="002C662C">
          <w:pPr>
            <w:pStyle w:val="TM1"/>
            <w:tabs>
              <w:tab w:val="left" w:pos="660"/>
              <w:tab w:val="right" w:leader="dot" w:pos="9060"/>
            </w:tabs>
            <w:rPr>
              <w:rFonts w:asciiTheme="minorHAnsi" w:eastAsiaTheme="minorEastAsia" w:hAnsiTheme="minorHAnsi" w:cstheme="minorBidi"/>
              <w:noProof/>
              <w:sz w:val="22"/>
              <w:szCs w:val="22"/>
              <w:lang w:eastAsia="fr-CH"/>
            </w:rPr>
          </w:pPr>
          <w:hyperlink w:anchor="_Toc103869917" w:history="1">
            <w:r w:rsidRPr="002C1A06">
              <w:rPr>
                <w:rStyle w:val="Lienhypertexte"/>
                <w:noProof/>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lang w:eastAsia="fr-CH"/>
              </w:rPr>
              <w:tab/>
            </w:r>
            <w:r w:rsidRPr="002C1A06">
              <w:rPr>
                <w:rStyle w:val="Lienhypertexte"/>
                <w:noProof/>
              </w:rPr>
              <w:t>Architecture réseau</w:t>
            </w:r>
            <w:r>
              <w:rPr>
                <w:noProof/>
                <w:webHidden/>
              </w:rPr>
              <w:tab/>
            </w:r>
            <w:r>
              <w:rPr>
                <w:noProof/>
                <w:webHidden/>
              </w:rPr>
              <w:fldChar w:fldCharType="begin"/>
            </w:r>
            <w:r>
              <w:rPr>
                <w:noProof/>
                <w:webHidden/>
              </w:rPr>
              <w:instrText xml:space="preserve"> PAGEREF _Toc103869917 \h </w:instrText>
            </w:r>
            <w:r>
              <w:rPr>
                <w:noProof/>
                <w:webHidden/>
              </w:rPr>
            </w:r>
            <w:r>
              <w:rPr>
                <w:noProof/>
                <w:webHidden/>
              </w:rPr>
              <w:fldChar w:fldCharType="separate"/>
            </w:r>
            <w:r>
              <w:rPr>
                <w:noProof/>
                <w:webHidden/>
              </w:rPr>
              <w:t>4</w:t>
            </w:r>
            <w:r>
              <w:rPr>
                <w:noProof/>
                <w:webHidden/>
              </w:rPr>
              <w:fldChar w:fldCharType="end"/>
            </w:r>
          </w:hyperlink>
        </w:p>
        <w:p w14:paraId="46042691" w14:textId="4D8EE67B" w:rsidR="002C662C" w:rsidRDefault="002C662C">
          <w:pPr>
            <w:pStyle w:val="TM1"/>
            <w:tabs>
              <w:tab w:val="left" w:pos="660"/>
              <w:tab w:val="right" w:leader="dot" w:pos="9060"/>
            </w:tabs>
            <w:rPr>
              <w:rFonts w:asciiTheme="minorHAnsi" w:eastAsiaTheme="minorEastAsia" w:hAnsiTheme="minorHAnsi" w:cstheme="minorBidi"/>
              <w:noProof/>
              <w:sz w:val="22"/>
              <w:szCs w:val="22"/>
              <w:lang w:eastAsia="fr-CH"/>
            </w:rPr>
          </w:pPr>
          <w:hyperlink w:anchor="_Toc103869918" w:history="1">
            <w:r w:rsidRPr="002C1A06">
              <w:rPr>
                <w:rStyle w:val="Lienhypertexte"/>
                <w:noProof/>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lang w:eastAsia="fr-CH"/>
              </w:rPr>
              <w:tab/>
            </w:r>
            <w:r w:rsidRPr="002C1A06">
              <w:rPr>
                <w:rStyle w:val="Lienhypertexte"/>
                <w:noProof/>
              </w:rPr>
              <w:t>Technologies Utilisées</w:t>
            </w:r>
            <w:r>
              <w:rPr>
                <w:noProof/>
                <w:webHidden/>
              </w:rPr>
              <w:tab/>
            </w:r>
            <w:r>
              <w:rPr>
                <w:noProof/>
                <w:webHidden/>
              </w:rPr>
              <w:fldChar w:fldCharType="begin"/>
            </w:r>
            <w:r>
              <w:rPr>
                <w:noProof/>
                <w:webHidden/>
              </w:rPr>
              <w:instrText xml:space="preserve"> PAGEREF _Toc103869918 \h </w:instrText>
            </w:r>
            <w:r>
              <w:rPr>
                <w:noProof/>
                <w:webHidden/>
              </w:rPr>
            </w:r>
            <w:r>
              <w:rPr>
                <w:noProof/>
                <w:webHidden/>
              </w:rPr>
              <w:fldChar w:fldCharType="separate"/>
            </w:r>
            <w:r>
              <w:rPr>
                <w:noProof/>
                <w:webHidden/>
              </w:rPr>
              <w:t>5</w:t>
            </w:r>
            <w:r>
              <w:rPr>
                <w:noProof/>
                <w:webHidden/>
              </w:rPr>
              <w:fldChar w:fldCharType="end"/>
            </w:r>
          </w:hyperlink>
        </w:p>
        <w:p w14:paraId="28486DE8" w14:textId="219CE359" w:rsidR="002C662C" w:rsidRDefault="002C662C">
          <w:pPr>
            <w:pStyle w:val="TM2"/>
            <w:tabs>
              <w:tab w:val="left" w:pos="880"/>
              <w:tab w:val="right" w:leader="dot" w:pos="9060"/>
            </w:tabs>
            <w:rPr>
              <w:rFonts w:eastAsiaTheme="minorEastAsia"/>
              <w:noProof/>
              <w:sz w:val="22"/>
              <w:lang w:eastAsia="fr-CH"/>
            </w:rPr>
          </w:pPr>
          <w:hyperlink w:anchor="_Toc103869919" w:history="1">
            <w:r w:rsidRPr="002C1A06">
              <w:rPr>
                <w:rStyle w:val="Lienhypertexte"/>
                <w:noProof/>
              </w:rPr>
              <w:t>3.1.</w:t>
            </w:r>
            <w:r>
              <w:rPr>
                <w:rFonts w:eastAsiaTheme="minorEastAsia"/>
                <w:noProof/>
                <w:sz w:val="22"/>
                <w:lang w:eastAsia="fr-CH"/>
              </w:rPr>
              <w:tab/>
            </w:r>
            <w:r w:rsidRPr="002C1A06">
              <w:rPr>
                <w:rStyle w:val="Lienhypertexte"/>
                <w:noProof/>
              </w:rPr>
              <w:t>Networkcomms</w:t>
            </w:r>
            <w:r>
              <w:rPr>
                <w:noProof/>
                <w:webHidden/>
              </w:rPr>
              <w:tab/>
            </w:r>
            <w:r>
              <w:rPr>
                <w:noProof/>
                <w:webHidden/>
              </w:rPr>
              <w:fldChar w:fldCharType="begin"/>
            </w:r>
            <w:r>
              <w:rPr>
                <w:noProof/>
                <w:webHidden/>
              </w:rPr>
              <w:instrText xml:space="preserve"> PAGEREF _Toc103869919 \h </w:instrText>
            </w:r>
            <w:r>
              <w:rPr>
                <w:noProof/>
                <w:webHidden/>
              </w:rPr>
            </w:r>
            <w:r>
              <w:rPr>
                <w:noProof/>
                <w:webHidden/>
              </w:rPr>
              <w:fldChar w:fldCharType="separate"/>
            </w:r>
            <w:r>
              <w:rPr>
                <w:noProof/>
                <w:webHidden/>
              </w:rPr>
              <w:t>5</w:t>
            </w:r>
            <w:r>
              <w:rPr>
                <w:noProof/>
                <w:webHidden/>
              </w:rPr>
              <w:fldChar w:fldCharType="end"/>
            </w:r>
          </w:hyperlink>
        </w:p>
        <w:p w14:paraId="7DAD1FF7" w14:textId="09715FBA" w:rsidR="002C662C" w:rsidRDefault="002C662C">
          <w:pPr>
            <w:pStyle w:val="TM2"/>
            <w:tabs>
              <w:tab w:val="left" w:pos="880"/>
              <w:tab w:val="right" w:leader="dot" w:pos="9060"/>
            </w:tabs>
            <w:rPr>
              <w:rFonts w:eastAsiaTheme="minorEastAsia"/>
              <w:noProof/>
              <w:sz w:val="22"/>
              <w:lang w:eastAsia="fr-CH"/>
            </w:rPr>
          </w:pPr>
          <w:hyperlink w:anchor="_Toc103869920" w:history="1">
            <w:r w:rsidRPr="002C1A06">
              <w:rPr>
                <w:rStyle w:val="Lienhypertexte"/>
                <w:noProof/>
              </w:rPr>
              <w:t>3.2.</w:t>
            </w:r>
            <w:r>
              <w:rPr>
                <w:rFonts w:eastAsiaTheme="minorEastAsia"/>
                <w:noProof/>
                <w:sz w:val="22"/>
                <w:lang w:eastAsia="fr-CH"/>
              </w:rPr>
              <w:tab/>
            </w:r>
            <w:r w:rsidRPr="002C1A06">
              <w:rPr>
                <w:rStyle w:val="Lienhypertexte"/>
                <w:noProof/>
              </w:rPr>
              <w:t>Sérialisation / Désérialisation</w:t>
            </w:r>
            <w:r>
              <w:rPr>
                <w:noProof/>
                <w:webHidden/>
              </w:rPr>
              <w:tab/>
            </w:r>
            <w:r>
              <w:rPr>
                <w:noProof/>
                <w:webHidden/>
              </w:rPr>
              <w:fldChar w:fldCharType="begin"/>
            </w:r>
            <w:r>
              <w:rPr>
                <w:noProof/>
                <w:webHidden/>
              </w:rPr>
              <w:instrText xml:space="preserve"> PAGEREF _Toc103869920 \h </w:instrText>
            </w:r>
            <w:r>
              <w:rPr>
                <w:noProof/>
                <w:webHidden/>
              </w:rPr>
            </w:r>
            <w:r>
              <w:rPr>
                <w:noProof/>
                <w:webHidden/>
              </w:rPr>
              <w:fldChar w:fldCharType="separate"/>
            </w:r>
            <w:r>
              <w:rPr>
                <w:noProof/>
                <w:webHidden/>
              </w:rPr>
              <w:t>6</w:t>
            </w:r>
            <w:r>
              <w:rPr>
                <w:noProof/>
                <w:webHidden/>
              </w:rPr>
              <w:fldChar w:fldCharType="end"/>
            </w:r>
          </w:hyperlink>
        </w:p>
        <w:p w14:paraId="75B039E4" w14:textId="7AB1A0BA" w:rsidR="002C662C" w:rsidRDefault="002C662C">
          <w:pPr>
            <w:pStyle w:val="TM1"/>
            <w:tabs>
              <w:tab w:val="left" w:pos="660"/>
              <w:tab w:val="right" w:leader="dot" w:pos="9060"/>
            </w:tabs>
            <w:rPr>
              <w:rFonts w:asciiTheme="minorHAnsi" w:eastAsiaTheme="minorEastAsia" w:hAnsiTheme="minorHAnsi" w:cstheme="minorBidi"/>
              <w:noProof/>
              <w:sz w:val="22"/>
              <w:szCs w:val="22"/>
              <w:lang w:eastAsia="fr-CH"/>
            </w:rPr>
          </w:pPr>
          <w:hyperlink w:anchor="_Toc103869921" w:history="1">
            <w:r w:rsidRPr="002C1A06">
              <w:rPr>
                <w:rStyle w:val="Lienhypertexte"/>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lang w:eastAsia="fr-CH"/>
              </w:rPr>
              <w:tab/>
            </w:r>
            <w:r w:rsidRPr="002C1A06">
              <w:rPr>
                <w:rStyle w:val="Lienhypertexte"/>
                <w:noProof/>
              </w:rPr>
              <w:t>Architecture logicielle</w:t>
            </w:r>
            <w:r>
              <w:rPr>
                <w:noProof/>
                <w:webHidden/>
              </w:rPr>
              <w:tab/>
            </w:r>
            <w:r>
              <w:rPr>
                <w:noProof/>
                <w:webHidden/>
              </w:rPr>
              <w:fldChar w:fldCharType="begin"/>
            </w:r>
            <w:r>
              <w:rPr>
                <w:noProof/>
                <w:webHidden/>
              </w:rPr>
              <w:instrText xml:space="preserve"> PAGEREF _Toc103869921 \h </w:instrText>
            </w:r>
            <w:r>
              <w:rPr>
                <w:noProof/>
                <w:webHidden/>
              </w:rPr>
            </w:r>
            <w:r>
              <w:rPr>
                <w:noProof/>
                <w:webHidden/>
              </w:rPr>
              <w:fldChar w:fldCharType="separate"/>
            </w:r>
            <w:r>
              <w:rPr>
                <w:noProof/>
                <w:webHidden/>
              </w:rPr>
              <w:t>7</w:t>
            </w:r>
            <w:r>
              <w:rPr>
                <w:noProof/>
                <w:webHidden/>
              </w:rPr>
              <w:fldChar w:fldCharType="end"/>
            </w:r>
          </w:hyperlink>
        </w:p>
        <w:p w14:paraId="04A9E714" w14:textId="3DB2E4C7" w:rsidR="002C662C" w:rsidRDefault="002C662C">
          <w:pPr>
            <w:pStyle w:val="TM2"/>
            <w:tabs>
              <w:tab w:val="left" w:pos="880"/>
              <w:tab w:val="right" w:leader="dot" w:pos="9060"/>
            </w:tabs>
            <w:rPr>
              <w:rFonts w:eastAsiaTheme="minorEastAsia"/>
              <w:noProof/>
              <w:sz w:val="22"/>
              <w:lang w:eastAsia="fr-CH"/>
            </w:rPr>
          </w:pPr>
          <w:hyperlink w:anchor="_Toc103869922" w:history="1">
            <w:r w:rsidRPr="002C1A06">
              <w:rPr>
                <w:rStyle w:val="Lienhypertexte"/>
                <w:noProof/>
              </w:rPr>
              <w:t>4.1.</w:t>
            </w:r>
            <w:r>
              <w:rPr>
                <w:rFonts w:eastAsiaTheme="minorEastAsia"/>
                <w:noProof/>
                <w:sz w:val="22"/>
                <w:lang w:eastAsia="fr-CH"/>
              </w:rPr>
              <w:tab/>
            </w:r>
            <w:r w:rsidRPr="002C1A06">
              <w:rPr>
                <w:rStyle w:val="Lienhypertexte"/>
                <w:noProof/>
              </w:rPr>
              <w:t>Schéma des classes</w:t>
            </w:r>
            <w:r>
              <w:rPr>
                <w:noProof/>
                <w:webHidden/>
              </w:rPr>
              <w:tab/>
            </w:r>
            <w:r>
              <w:rPr>
                <w:noProof/>
                <w:webHidden/>
              </w:rPr>
              <w:fldChar w:fldCharType="begin"/>
            </w:r>
            <w:r>
              <w:rPr>
                <w:noProof/>
                <w:webHidden/>
              </w:rPr>
              <w:instrText xml:space="preserve"> PAGEREF _Toc103869922 \h </w:instrText>
            </w:r>
            <w:r>
              <w:rPr>
                <w:noProof/>
                <w:webHidden/>
              </w:rPr>
            </w:r>
            <w:r>
              <w:rPr>
                <w:noProof/>
                <w:webHidden/>
              </w:rPr>
              <w:fldChar w:fldCharType="separate"/>
            </w:r>
            <w:r>
              <w:rPr>
                <w:noProof/>
                <w:webHidden/>
              </w:rPr>
              <w:t>7</w:t>
            </w:r>
            <w:r>
              <w:rPr>
                <w:noProof/>
                <w:webHidden/>
              </w:rPr>
              <w:fldChar w:fldCharType="end"/>
            </w:r>
          </w:hyperlink>
        </w:p>
        <w:p w14:paraId="05129880" w14:textId="6450C918" w:rsidR="002C662C" w:rsidRDefault="002C662C">
          <w:pPr>
            <w:pStyle w:val="TM2"/>
            <w:tabs>
              <w:tab w:val="left" w:pos="880"/>
              <w:tab w:val="right" w:leader="dot" w:pos="9060"/>
            </w:tabs>
            <w:rPr>
              <w:rFonts w:eastAsiaTheme="minorEastAsia"/>
              <w:noProof/>
              <w:sz w:val="22"/>
              <w:lang w:eastAsia="fr-CH"/>
            </w:rPr>
          </w:pPr>
          <w:hyperlink w:anchor="_Toc103869923" w:history="1">
            <w:r w:rsidRPr="002C1A06">
              <w:rPr>
                <w:rStyle w:val="Lienhypertexte"/>
                <w:noProof/>
              </w:rPr>
              <w:t>4.2.</w:t>
            </w:r>
            <w:r>
              <w:rPr>
                <w:rFonts w:eastAsiaTheme="minorEastAsia"/>
                <w:noProof/>
                <w:sz w:val="22"/>
                <w:lang w:eastAsia="fr-CH"/>
              </w:rPr>
              <w:tab/>
            </w:r>
            <w:r w:rsidRPr="002C1A06">
              <w:rPr>
                <w:rStyle w:val="Lienhypertexte"/>
                <w:noProof/>
              </w:rPr>
              <w:t>Classe « Partie »</w:t>
            </w:r>
            <w:r>
              <w:rPr>
                <w:noProof/>
                <w:webHidden/>
              </w:rPr>
              <w:tab/>
            </w:r>
            <w:r>
              <w:rPr>
                <w:noProof/>
                <w:webHidden/>
              </w:rPr>
              <w:fldChar w:fldCharType="begin"/>
            </w:r>
            <w:r>
              <w:rPr>
                <w:noProof/>
                <w:webHidden/>
              </w:rPr>
              <w:instrText xml:space="preserve"> PAGEREF _Toc103869923 \h </w:instrText>
            </w:r>
            <w:r>
              <w:rPr>
                <w:noProof/>
                <w:webHidden/>
              </w:rPr>
            </w:r>
            <w:r>
              <w:rPr>
                <w:noProof/>
                <w:webHidden/>
              </w:rPr>
              <w:fldChar w:fldCharType="separate"/>
            </w:r>
            <w:r>
              <w:rPr>
                <w:noProof/>
                <w:webHidden/>
              </w:rPr>
              <w:t>8</w:t>
            </w:r>
            <w:r>
              <w:rPr>
                <w:noProof/>
                <w:webHidden/>
              </w:rPr>
              <w:fldChar w:fldCharType="end"/>
            </w:r>
          </w:hyperlink>
        </w:p>
        <w:p w14:paraId="35711CC0" w14:textId="55FADEDD" w:rsidR="002C662C" w:rsidRDefault="002C662C">
          <w:pPr>
            <w:pStyle w:val="TM2"/>
            <w:tabs>
              <w:tab w:val="left" w:pos="880"/>
              <w:tab w:val="right" w:leader="dot" w:pos="9060"/>
            </w:tabs>
            <w:rPr>
              <w:rFonts w:eastAsiaTheme="minorEastAsia"/>
              <w:noProof/>
              <w:sz w:val="22"/>
              <w:lang w:eastAsia="fr-CH"/>
            </w:rPr>
          </w:pPr>
          <w:hyperlink w:anchor="_Toc103869924" w:history="1">
            <w:r w:rsidRPr="002C1A06">
              <w:rPr>
                <w:rStyle w:val="Lienhypertexte"/>
                <w:noProof/>
              </w:rPr>
              <w:t>4.3.</w:t>
            </w:r>
            <w:r>
              <w:rPr>
                <w:rFonts w:eastAsiaTheme="minorEastAsia"/>
                <w:noProof/>
                <w:sz w:val="22"/>
                <w:lang w:eastAsia="fr-CH"/>
              </w:rPr>
              <w:tab/>
            </w:r>
            <w:r w:rsidRPr="002C1A06">
              <w:rPr>
                <w:rStyle w:val="Lienhypertexte"/>
                <w:noProof/>
              </w:rPr>
              <w:t>Classe « zone de point »</w:t>
            </w:r>
            <w:r>
              <w:rPr>
                <w:noProof/>
                <w:webHidden/>
              </w:rPr>
              <w:tab/>
            </w:r>
            <w:r>
              <w:rPr>
                <w:noProof/>
                <w:webHidden/>
              </w:rPr>
              <w:fldChar w:fldCharType="begin"/>
            </w:r>
            <w:r>
              <w:rPr>
                <w:noProof/>
                <w:webHidden/>
              </w:rPr>
              <w:instrText xml:space="preserve"> PAGEREF _Toc103869924 \h </w:instrText>
            </w:r>
            <w:r>
              <w:rPr>
                <w:noProof/>
                <w:webHidden/>
              </w:rPr>
            </w:r>
            <w:r>
              <w:rPr>
                <w:noProof/>
                <w:webHidden/>
              </w:rPr>
              <w:fldChar w:fldCharType="separate"/>
            </w:r>
            <w:r>
              <w:rPr>
                <w:noProof/>
                <w:webHidden/>
              </w:rPr>
              <w:t>9</w:t>
            </w:r>
            <w:r>
              <w:rPr>
                <w:noProof/>
                <w:webHidden/>
              </w:rPr>
              <w:fldChar w:fldCharType="end"/>
            </w:r>
          </w:hyperlink>
        </w:p>
        <w:p w14:paraId="4F68B8B5" w14:textId="22991E45" w:rsidR="002C662C" w:rsidRDefault="002C662C">
          <w:pPr>
            <w:pStyle w:val="TM2"/>
            <w:tabs>
              <w:tab w:val="left" w:pos="880"/>
              <w:tab w:val="right" w:leader="dot" w:pos="9060"/>
            </w:tabs>
            <w:rPr>
              <w:rFonts w:eastAsiaTheme="minorEastAsia"/>
              <w:noProof/>
              <w:sz w:val="22"/>
              <w:lang w:eastAsia="fr-CH"/>
            </w:rPr>
          </w:pPr>
          <w:hyperlink w:anchor="_Toc103869925" w:history="1">
            <w:r w:rsidRPr="002C1A06">
              <w:rPr>
                <w:rStyle w:val="Lienhypertexte"/>
                <w:noProof/>
              </w:rPr>
              <w:t>4.4.</w:t>
            </w:r>
            <w:r>
              <w:rPr>
                <w:rFonts w:eastAsiaTheme="minorEastAsia"/>
                <w:noProof/>
                <w:sz w:val="22"/>
                <w:lang w:eastAsia="fr-CH"/>
              </w:rPr>
              <w:tab/>
            </w:r>
            <w:r w:rsidRPr="002C1A06">
              <w:rPr>
                <w:rStyle w:val="Lienhypertexte"/>
                <w:noProof/>
              </w:rPr>
              <w:t>Classe « Joueur »</w:t>
            </w:r>
            <w:r>
              <w:rPr>
                <w:noProof/>
                <w:webHidden/>
              </w:rPr>
              <w:tab/>
            </w:r>
            <w:r>
              <w:rPr>
                <w:noProof/>
                <w:webHidden/>
              </w:rPr>
              <w:fldChar w:fldCharType="begin"/>
            </w:r>
            <w:r>
              <w:rPr>
                <w:noProof/>
                <w:webHidden/>
              </w:rPr>
              <w:instrText xml:space="preserve"> PAGEREF _Toc103869925 \h </w:instrText>
            </w:r>
            <w:r>
              <w:rPr>
                <w:noProof/>
                <w:webHidden/>
              </w:rPr>
            </w:r>
            <w:r>
              <w:rPr>
                <w:noProof/>
                <w:webHidden/>
              </w:rPr>
              <w:fldChar w:fldCharType="separate"/>
            </w:r>
            <w:r>
              <w:rPr>
                <w:noProof/>
                <w:webHidden/>
              </w:rPr>
              <w:t>10</w:t>
            </w:r>
            <w:r>
              <w:rPr>
                <w:noProof/>
                <w:webHidden/>
              </w:rPr>
              <w:fldChar w:fldCharType="end"/>
            </w:r>
          </w:hyperlink>
        </w:p>
        <w:p w14:paraId="7F82D21D" w14:textId="412A596D" w:rsidR="002C662C" w:rsidRDefault="002C662C">
          <w:pPr>
            <w:pStyle w:val="TM2"/>
            <w:tabs>
              <w:tab w:val="left" w:pos="880"/>
              <w:tab w:val="right" w:leader="dot" w:pos="9060"/>
            </w:tabs>
            <w:rPr>
              <w:rFonts w:eastAsiaTheme="minorEastAsia"/>
              <w:noProof/>
              <w:sz w:val="22"/>
              <w:lang w:eastAsia="fr-CH"/>
            </w:rPr>
          </w:pPr>
          <w:hyperlink w:anchor="_Toc103869926" w:history="1">
            <w:r w:rsidRPr="002C1A06">
              <w:rPr>
                <w:rStyle w:val="Lienhypertexte"/>
                <w:noProof/>
              </w:rPr>
              <w:t>4.5.</w:t>
            </w:r>
            <w:r>
              <w:rPr>
                <w:rFonts w:eastAsiaTheme="minorEastAsia"/>
                <w:noProof/>
                <w:sz w:val="22"/>
                <w:lang w:eastAsia="fr-CH"/>
              </w:rPr>
              <w:tab/>
            </w:r>
            <w:r w:rsidRPr="002C1A06">
              <w:rPr>
                <w:rStyle w:val="Lienhypertexte"/>
                <w:noProof/>
              </w:rPr>
              <w:t>Classe « Cartes »</w:t>
            </w:r>
            <w:r>
              <w:rPr>
                <w:noProof/>
                <w:webHidden/>
              </w:rPr>
              <w:tab/>
            </w:r>
            <w:r>
              <w:rPr>
                <w:noProof/>
                <w:webHidden/>
              </w:rPr>
              <w:fldChar w:fldCharType="begin"/>
            </w:r>
            <w:r>
              <w:rPr>
                <w:noProof/>
                <w:webHidden/>
              </w:rPr>
              <w:instrText xml:space="preserve"> PAGEREF _Toc103869926 \h </w:instrText>
            </w:r>
            <w:r>
              <w:rPr>
                <w:noProof/>
                <w:webHidden/>
              </w:rPr>
            </w:r>
            <w:r>
              <w:rPr>
                <w:noProof/>
                <w:webHidden/>
              </w:rPr>
              <w:fldChar w:fldCharType="separate"/>
            </w:r>
            <w:r>
              <w:rPr>
                <w:noProof/>
                <w:webHidden/>
              </w:rPr>
              <w:t>11</w:t>
            </w:r>
            <w:r>
              <w:rPr>
                <w:noProof/>
                <w:webHidden/>
              </w:rPr>
              <w:fldChar w:fldCharType="end"/>
            </w:r>
          </w:hyperlink>
        </w:p>
        <w:p w14:paraId="58C3A4FC" w14:textId="03C9A1CB" w:rsidR="002C662C" w:rsidRDefault="002C662C">
          <w:pPr>
            <w:pStyle w:val="TM2"/>
            <w:tabs>
              <w:tab w:val="left" w:pos="880"/>
              <w:tab w:val="right" w:leader="dot" w:pos="9060"/>
            </w:tabs>
            <w:rPr>
              <w:rFonts w:eastAsiaTheme="minorEastAsia"/>
              <w:noProof/>
              <w:sz w:val="22"/>
              <w:lang w:eastAsia="fr-CH"/>
            </w:rPr>
          </w:pPr>
          <w:hyperlink w:anchor="_Toc103869927" w:history="1">
            <w:r w:rsidRPr="002C1A06">
              <w:rPr>
                <w:rStyle w:val="Lienhypertexte"/>
                <w:noProof/>
              </w:rPr>
              <w:t>4.6.</w:t>
            </w:r>
            <w:r>
              <w:rPr>
                <w:rFonts w:eastAsiaTheme="minorEastAsia"/>
                <w:noProof/>
                <w:sz w:val="22"/>
                <w:lang w:eastAsia="fr-CH"/>
              </w:rPr>
              <w:tab/>
            </w:r>
            <w:r w:rsidRPr="002C1A06">
              <w:rPr>
                <w:rStyle w:val="Lienhypertexte"/>
                <w:noProof/>
              </w:rPr>
              <w:t>Classe « Pioche »</w:t>
            </w:r>
            <w:r>
              <w:rPr>
                <w:noProof/>
                <w:webHidden/>
              </w:rPr>
              <w:tab/>
            </w:r>
            <w:r>
              <w:rPr>
                <w:noProof/>
                <w:webHidden/>
              </w:rPr>
              <w:fldChar w:fldCharType="begin"/>
            </w:r>
            <w:r>
              <w:rPr>
                <w:noProof/>
                <w:webHidden/>
              </w:rPr>
              <w:instrText xml:space="preserve"> PAGEREF _Toc103869927 \h </w:instrText>
            </w:r>
            <w:r>
              <w:rPr>
                <w:noProof/>
                <w:webHidden/>
              </w:rPr>
            </w:r>
            <w:r>
              <w:rPr>
                <w:noProof/>
                <w:webHidden/>
              </w:rPr>
              <w:fldChar w:fldCharType="separate"/>
            </w:r>
            <w:r>
              <w:rPr>
                <w:noProof/>
                <w:webHidden/>
              </w:rPr>
              <w:t>12</w:t>
            </w:r>
            <w:r>
              <w:rPr>
                <w:noProof/>
                <w:webHidden/>
              </w:rPr>
              <w:fldChar w:fldCharType="end"/>
            </w:r>
          </w:hyperlink>
        </w:p>
        <w:p w14:paraId="649D3A86" w14:textId="4B49981E" w:rsidR="002C662C" w:rsidRDefault="002C662C">
          <w:pPr>
            <w:pStyle w:val="TM1"/>
            <w:tabs>
              <w:tab w:val="left" w:pos="660"/>
              <w:tab w:val="right" w:leader="dot" w:pos="9060"/>
            </w:tabs>
            <w:rPr>
              <w:rFonts w:asciiTheme="minorHAnsi" w:eastAsiaTheme="minorEastAsia" w:hAnsiTheme="minorHAnsi" w:cstheme="minorBidi"/>
              <w:noProof/>
              <w:sz w:val="22"/>
              <w:szCs w:val="22"/>
              <w:lang w:eastAsia="fr-CH"/>
            </w:rPr>
          </w:pPr>
          <w:hyperlink w:anchor="_Toc103869928" w:history="1">
            <w:r w:rsidRPr="002C1A06">
              <w:rPr>
                <w:rStyle w:val="Lienhypertexte"/>
                <w:noProof/>
                <w14:scene3d>
                  <w14:camera w14:prst="orthographicFront"/>
                  <w14:lightRig w14:rig="threePt" w14:dir="t">
                    <w14:rot w14:lat="0" w14:lon="0" w14:rev="0"/>
                  </w14:lightRig>
                </w14:scene3d>
              </w:rPr>
              <w:t>5.</w:t>
            </w:r>
            <w:r>
              <w:rPr>
                <w:rFonts w:asciiTheme="minorHAnsi" w:eastAsiaTheme="minorEastAsia" w:hAnsiTheme="minorHAnsi" w:cstheme="minorBidi"/>
                <w:noProof/>
                <w:sz w:val="22"/>
                <w:szCs w:val="22"/>
                <w:lang w:eastAsia="fr-CH"/>
              </w:rPr>
              <w:tab/>
            </w:r>
            <w:r w:rsidRPr="002C1A06">
              <w:rPr>
                <w:rStyle w:val="Lienhypertexte"/>
                <w:noProof/>
              </w:rPr>
              <w:t>Fonctionnement des méthodes</w:t>
            </w:r>
            <w:r>
              <w:rPr>
                <w:noProof/>
                <w:webHidden/>
              </w:rPr>
              <w:tab/>
            </w:r>
            <w:r>
              <w:rPr>
                <w:noProof/>
                <w:webHidden/>
              </w:rPr>
              <w:fldChar w:fldCharType="begin"/>
            </w:r>
            <w:r>
              <w:rPr>
                <w:noProof/>
                <w:webHidden/>
              </w:rPr>
              <w:instrText xml:space="preserve"> PAGEREF _Toc103869928 \h </w:instrText>
            </w:r>
            <w:r>
              <w:rPr>
                <w:noProof/>
                <w:webHidden/>
              </w:rPr>
            </w:r>
            <w:r>
              <w:rPr>
                <w:noProof/>
                <w:webHidden/>
              </w:rPr>
              <w:fldChar w:fldCharType="separate"/>
            </w:r>
            <w:r>
              <w:rPr>
                <w:noProof/>
                <w:webHidden/>
              </w:rPr>
              <w:t>13</w:t>
            </w:r>
            <w:r>
              <w:rPr>
                <w:noProof/>
                <w:webHidden/>
              </w:rPr>
              <w:fldChar w:fldCharType="end"/>
            </w:r>
          </w:hyperlink>
        </w:p>
        <w:p w14:paraId="7EDB24DB" w14:textId="261A3EF4" w:rsidR="002C662C" w:rsidRDefault="002C662C">
          <w:pPr>
            <w:pStyle w:val="TM2"/>
            <w:tabs>
              <w:tab w:val="left" w:pos="880"/>
              <w:tab w:val="right" w:leader="dot" w:pos="9060"/>
            </w:tabs>
            <w:rPr>
              <w:rFonts w:eastAsiaTheme="minorEastAsia"/>
              <w:noProof/>
              <w:sz w:val="22"/>
              <w:lang w:eastAsia="fr-CH"/>
            </w:rPr>
          </w:pPr>
          <w:hyperlink w:anchor="_Toc103869929" w:history="1">
            <w:r w:rsidRPr="002C1A06">
              <w:rPr>
                <w:rStyle w:val="Lienhypertexte"/>
                <w:noProof/>
              </w:rPr>
              <w:t>5.1.</w:t>
            </w:r>
            <w:r>
              <w:rPr>
                <w:rFonts w:eastAsiaTheme="minorEastAsia"/>
                <w:noProof/>
                <w:sz w:val="22"/>
                <w:lang w:eastAsia="fr-CH"/>
              </w:rPr>
              <w:tab/>
            </w:r>
            <w:r w:rsidRPr="002C1A06">
              <w:rPr>
                <w:rStyle w:val="Lienhypertexte"/>
                <w:noProof/>
              </w:rPr>
              <w:t>Jouer une carte</w:t>
            </w:r>
            <w:r>
              <w:rPr>
                <w:noProof/>
                <w:webHidden/>
              </w:rPr>
              <w:tab/>
            </w:r>
            <w:r>
              <w:rPr>
                <w:noProof/>
                <w:webHidden/>
              </w:rPr>
              <w:fldChar w:fldCharType="begin"/>
            </w:r>
            <w:r>
              <w:rPr>
                <w:noProof/>
                <w:webHidden/>
              </w:rPr>
              <w:instrText xml:space="preserve"> PAGEREF _Toc103869929 \h </w:instrText>
            </w:r>
            <w:r>
              <w:rPr>
                <w:noProof/>
                <w:webHidden/>
              </w:rPr>
            </w:r>
            <w:r>
              <w:rPr>
                <w:noProof/>
                <w:webHidden/>
              </w:rPr>
              <w:fldChar w:fldCharType="separate"/>
            </w:r>
            <w:r>
              <w:rPr>
                <w:noProof/>
                <w:webHidden/>
              </w:rPr>
              <w:t>13</w:t>
            </w:r>
            <w:r>
              <w:rPr>
                <w:noProof/>
                <w:webHidden/>
              </w:rPr>
              <w:fldChar w:fldCharType="end"/>
            </w:r>
          </w:hyperlink>
        </w:p>
        <w:p w14:paraId="3821E144" w14:textId="407B9CC4" w:rsidR="002C662C" w:rsidRDefault="002C662C">
          <w:pPr>
            <w:pStyle w:val="TM2"/>
            <w:tabs>
              <w:tab w:val="left" w:pos="880"/>
              <w:tab w:val="right" w:leader="dot" w:pos="9060"/>
            </w:tabs>
            <w:rPr>
              <w:rFonts w:eastAsiaTheme="minorEastAsia"/>
              <w:noProof/>
              <w:sz w:val="22"/>
              <w:lang w:eastAsia="fr-CH"/>
            </w:rPr>
          </w:pPr>
          <w:hyperlink w:anchor="_Toc103869930" w:history="1">
            <w:r w:rsidRPr="002C1A06">
              <w:rPr>
                <w:rStyle w:val="Lienhypertexte"/>
                <w:noProof/>
              </w:rPr>
              <w:t>5.2.</w:t>
            </w:r>
            <w:r>
              <w:rPr>
                <w:rFonts w:eastAsiaTheme="minorEastAsia"/>
                <w:noProof/>
                <w:sz w:val="22"/>
                <w:lang w:eastAsia="fr-CH"/>
              </w:rPr>
              <w:tab/>
            </w:r>
            <w:r w:rsidRPr="002C1A06">
              <w:rPr>
                <w:rStyle w:val="Lienhypertexte"/>
                <w:noProof/>
              </w:rPr>
              <w:t>Défausser une carte</w:t>
            </w:r>
            <w:r>
              <w:rPr>
                <w:noProof/>
                <w:webHidden/>
              </w:rPr>
              <w:tab/>
            </w:r>
            <w:r>
              <w:rPr>
                <w:noProof/>
                <w:webHidden/>
              </w:rPr>
              <w:fldChar w:fldCharType="begin"/>
            </w:r>
            <w:r>
              <w:rPr>
                <w:noProof/>
                <w:webHidden/>
              </w:rPr>
              <w:instrText xml:space="preserve"> PAGEREF _Toc103869930 \h </w:instrText>
            </w:r>
            <w:r>
              <w:rPr>
                <w:noProof/>
                <w:webHidden/>
              </w:rPr>
            </w:r>
            <w:r>
              <w:rPr>
                <w:noProof/>
                <w:webHidden/>
              </w:rPr>
              <w:fldChar w:fldCharType="separate"/>
            </w:r>
            <w:r>
              <w:rPr>
                <w:noProof/>
                <w:webHidden/>
              </w:rPr>
              <w:t>15</w:t>
            </w:r>
            <w:r>
              <w:rPr>
                <w:noProof/>
                <w:webHidden/>
              </w:rPr>
              <w:fldChar w:fldCharType="end"/>
            </w:r>
          </w:hyperlink>
        </w:p>
        <w:p w14:paraId="06CBC35A" w14:textId="4446B386" w:rsidR="002C662C" w:rsidRDefault="002C662C">
          <w:pPr>
            <w:pStyle w:val="TM2"/>
            <w:tabs>
              <w:tab w:val="left" w:pos="880"/>
              <w:tab w:val="right" w:leader="dot" w:pos="9060"/>
            </w:tabs>
            <w:rPr>
              <w:rFonts w:eastAsiaTheme="minorEastAsia"/>
              <w:noProof/>
              <w:sz w:val="22"/>
              <w:lang w:eastAsia="fr-CH"/>
            </w:rPr>
          </w:pPr>
          <w:hyperlink w:anchor="_Toc103869931" w:history="1">
            <w:r w:rsidRPr="002C1A06">
              <w:rPr>
                <w:rStyle w:val="Lienhypertexte"/>
                <w:noProof/>
              </w:rPr>
              <w:t>5.3.</w:t>
            </w:r>
            <w:r>
              <w:rPr>
                <w:rFonts w:eastAsiaTheme="minorEastAsia"/>
                <w:noProof/>
                <w:sz w:val="22"/>
                <w:lang w:eastAsia="fr-CH"/>
              </w:rPr>
              <w:tab/>
            </w:r>
            <w:r w:rsidRPr="002C1A06">
              <w:rPr>
                <w:rStyle w:val="Lienhypertexte"/>
                <w:noProof/>
              </w:rPr>
              <w:t>Méthode donner un indice</w:t>
            </w:r>
            <w:r>
              <w:rPr>
                <w:noProof/>
                <w:webHidden/>
              </w:rPr>
              <w:tab/>
            </w:r>
            <w:r>
              <w:rPr>
                <w:noProof/>
                <w:webHidden/>
              </w:rPr>
              <w:fldChar w:fldCharType="begin"/>
            </w:r>
            <w:r>
              <w:rPr>
                <w:noProof/>
                <w:webHidden/>
              </w:rPr>
              <w:instrText xml:space="preserve"> PAGEREF _Toc103869931 \h </w:instrText>
            </w:r>
            <w:r>
              <w:rPr>
                <w:noProof/>
                <w:webHidden/>
              </w:rPr>
            </w:r>
            <w:r>
              <w:rPr>
                <w:noProof/>
                <w:webHidden/>
              </w:rPr>
              <w:fldChar w:fldCharType="separate"/>
            </w:r>
            <w:r>
              <w:rPr>
                <w:noProof/>
                <w:webHidden/>
              </w:rPr>
              <w:t>17</w:t>
            </w:r>
            <w:r>
              <w:rPr>
                <w:noProof/>
                <w:webHidden/>
              </w:rPr>
              <w:fldChar w:fldCharType="end"/>
            </w:r>
          </w:hyperlink>
        </w:p>
        <w:p w14:paraId="5211F869" w14:textId="6E7990CC" w:rsidR="002C662C" w:rsidRDefault="002C662C">
          <w:pPr>
            <w:pStyle w:val="TM2"/>
            <w:tabs>
              <w:tab w:val="left" w:pos="880"/>
              <w:tab w:val="right" w:leader="dot" w:pos="9060"/>
            </w:tabs>
            <w:rPr>
              <w:rFonts w:eastAsiaTheme="minorEastAsia"/>
              <w:noProof/>
              <w:sz w:val="22"/>
              <w:lang w:eastAsia="fr-CH"/>
            </w:rPr>
          </w:pPr>
          <w:hyperlink w:anchor="_Toc103869932" w:history="1">
            <w:r w:rsidRPr="002C1A06">
              <w:rPr>
                <w:rStyle w:val="Lienhypertexte"/>
                <w:noProof/>
              </w:rPr>
              <w:t>5.4.</w:t>
            </w:r>
            <w:r>
              <w:rPr>
                <w:rFonts w:eastAsiaTheme="minorEastAsia"/>
                <w:noProof/>
                <w:sz w:val="22"/>
                <w:lang w:eastAsia="fr-CH"/>
              </w:rPr>
              <w:tab/>
            </w:r>
            <w:r w:rsidRPr="002C1A06">
              <w:rPr>
                <w:rStyle w:val="Lienhypertexte"/>
                <w:noProof/>
              </w:rPr>
              <w:t>Méthode déplacer une carte</w:t>
            </w:r>
            <w:r>
              <w:rPr>
                <w:noProof/>
                <w:webHidden/>
              </w:rPr>
              <w:tab/>
            </w:r>
            <w:r>
              <w:rPr>
                <w:noProof/>
                <w:webHidden/>
              </w:rPr>
              <w:fldChar w:fldCharType="begin"/>
            </w:r>
            <w:r>
              <w:rPr>
                <w:noProof/>
                <w:webHidden/>
              </w:rPr>
              <w:instrText xml:space="preserve"> PAGEREF _Toc103869932 \h </w:instrText>
            </w:r>
            <w:r>
              <w:rPr>
                <w:noProof/>
                <w:webHidden/>
              </w:rPr>
            </w:r>
            <w:r>
              <w:rPr>
                <w:noProof/>
                <w:webHidden/>
              </w:rPr>
              <w:fldChar w:fldCharType="separate"/>
            </w:r>
            <w:r>
              <w:rPr>
                <w:noProof/>
                <w:webHidden/>
              </w:rPr>
              <w:t>20</w:t>
            </w:r>
            <w:r>
              <w:rPr>
                <w:noProof/>
                <w:webHidden/>
              </w:rPr>
              <w:fldChar w:fldCharType="end"/>
            </w:r>
          </w:hyperlink>
        </w:p>
        <w:p w14:paraId="1673AE23" w14:textId="5B79B50E" w:rsidR="002C662C" w:rsidRDefault="002C662C">
          <w:pPr>
            <w:pStyle w:val="TM1"/>
            <w:tabs>
              <w:tab w:val="left" w:pos="660"/>
              <w:tab w:val="right" w:leader="dot" w:pos="9060"/>
            </w:tabs>
            <w:rPr>
              <w:rFonts w:asciiTheme="minorHAnsi" w:eastAsiaTheme="minorEastAsia" w:hAnsiTheme="minorHAnsi" w:cstheme="minorBidi"/>
              <w:noProof/>
              <w:sz w:val="22"/>
              <w:szCs w:val="22"/>
              <w:lang w:eastAsia="fr-CH"/>
            </w:rPr>
          </w:pPr>
          <w:hyperlink w:anchor="_Toc103869933" w:history="1">
            <w:r w:rsidRPr="002C1A06">
              <w:rPr>
                <w:rStyle w:val="Lienhypertexte"/>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lang w:eastAsia="fr-CH"/>
              </w:rPr>
              <w:tab/>
            </w:r>
            <w:r w:rsidRPr="002C1A06">
              <w:rPr>
                <w:rStyle w:val="Lienhypertexte"/>
                <w:noProof/>
              </w:rPr>
              <w:t>Processus de travail</w:t>
            </w:r>
            <w:r>
              <w:rPr>
                <w:noProof/>
                <w:webHidden/>
              </w:rPr>
              <w:tab/>
            </w:r>
            <w:r>
              <w:rPr>
                <w:noProof/>
                <w:webHidden/>
              </w:rPr>
              <w:fldChar w:fldCharType="begin"/>
            </w:r>
            <w:r>
              <w:rPr>
                <w:noProof/>
                <w:webHidden/>
              </w:rPr>
              <w:instrText xml:space="preserve"> PAGEREF _Toc103869933 \h </w:instrText>
            </w:r>
            <w:r>
              <w:rPr>
                <w:noProof/>
                <w:webHidden/>
              </w:rPr>
            </w:r>
            <w:r>
              <w:rPr>
                <w:noProof/>
                <w:webHidden/>
              </w:rPr>
              <w:fldChar w:fldCharType="separate"/>
            </w:r>
            <w:r>
              <w:rPr>
                <w:noProof/>
                <w:webHidden/>
              </w:rPr>
              <w:t>22</w:t>
            </w:r>
            <w:r>
              <w:rPr>
                <w:noProof/>
                <w:webHidden/>
              </w:rPr>
              <w:fldChar w:fldCharType="end"/>
            </w:r>
          </w:hyperlink>
        </w:p>
        <w:p w14:paraId="6EEC2DF5" w14:textId="5EE024FD" w:rsidR="002C662C" w:rsidRDefault="002C662C">
          <w:pPr>
            <w:pStyle w:val="TM2"/>
            <w:tabs>
              <w:tab w:val="left" w:pos="880"/>
              <w:tab w:val="right" w:leader="dot" w:pos="9060"/>
            </w:tabs>
            <w:rPr>
              <w:rFonts w:eastAsiaTheme="minorEastAsia"/>
              <w:noProof/>
              <w:sz w:val="22"/>
              <w:lang w:eastAsia="fr-CH"/>
            </w:rPr>
          </w:pPr>
          <w:hyperlink w:anchor="_Toc103869934" w:history="1">
            <w:r w:rsidRPr="002C1A06">
              <w:rPr>
                <w:rStyle w:val="Lienhypertexte"/>
                <w:noProof/>
              </w:rPr>
              <w:t>6.1.</w:t>
            </w:r>
            <w:r>
              <w:rPr>
                <w:rFonts w:eastAsiaTheme="minorEastAsia"/>
                <w:noProof/>
                <w:sz w:val="22"/>
                <w:lang w:eastAsia="fr-CH"/>
              </w:rPr>
              <w:tab/>
            </w:r>
            <w:r w:rsidRPr="002C1A06">
              <w:rPr>
                <w:rStyle w:val="Lienhypertexte"/>
                <w:noProof/>
              </w:rPr>
              <w:t>Architecture du programme</w:t>
            </w:r>
            <w:r>
              <w:rPr>
                <w:noProof/>
                <w:webHidden/>
              </w:rPr>
              <w:tab/>
            </w:r>
            <w:r>
              <w:rPr>
                <w:noProof/>
                <w:webHidden/>
              </w:rPr>
              <w:fldChar w:fldCharType="begin"/>
            </w:r>
            <w:r>
              <w:rPr>
                <w:noProof/>
                <w:webHidden/>
              </w:rPr>
              <w:instrText xml:space="preserve"> PAGEREF _Toc103869934 \h </w:instrText>
            </w:r>
            <w:r>
              <w:rPr>
                <w:noProof/>
                <w:webHidden/>
              </w:rPr>
            </w:r>
            <w:r>
              <w:rPr>
                <w:noProof/>
                <w:webHidden/>
              </w:rPr>
              <w:fldChar w:fldCharType="separate"/>
            </w:r>
            <w:r>
              <w:rPr>
                <w:noProof/>
                <w:webHidden/>
              </w:rPr>
              <w:t>22</w:t>
            </w:r>
            <w:r>
              <w:rPr>
                <w:noProof/>
                <w:webHidden/>
              </w:rPr>
              <w:fldChar w:fldCharType="end"/>
            </w:r>
          </w:hyperlink>
        </w:p>
        <w:p w14:paraId="75AC0783" w14:textId="6EE98E8B" w:rsidR="002C662C" w:rsidRDefault="002C662C">
          <w:pPr>
            <w:pStyle w:val="TM2"/>
            <w:tabs>
              <w:tab w:val="left" w:pos="880"/>
              <w:tab w:val="right" w:leader="dot" w:pos="9060"/>
            </w:tabs>
            <w:rPr>
              <w:rFonts w:eastAsiaTheme="minorEastAsia"/>
              <w:noProof/>
              <w:sz w:val="22"/>
              <w:lang w:eastAsia="fr-CH"/>
            </w:rPr>
          </w:pPr>
          <w:hyperlink w:anchor="_Toc103869935" w:history="1">
            <w:r w:rsidRPr="002C1A06">
              <w:rPr>
                <w:rStyle w:val="Lienhypertexte"/>
                <w:noProof/>
              </w:rPr>
              <w:t>6.2.</w:t>
            </w:r>
            <w:r>
              <w:rPr>
                <w:rFonts w:eastAsiaTheme="minorEastAsia"/>
                <w:noProof/>
                <w:sz w:val="22"/>
                <w:lang w:eastAsia="fr-CH"/>
              </w:rPr>
              <w:tab/>
            </w:r>
            <w:r w:rsidRPr="002C1A06">
              <w:rPr>
                <w:rStyle w:val="Lienhypertexte"/>
                <w:noProof/>
              </w:rPr>
              <w:t>Nomenclature</w:t>
            </w:r>
            <w:r>
              <w:rPr>
                <w:noProof/>
                <w:webHidden/>
              </w:rPr>
              <w:tab/>
            </w:r>
            <w:r>
              <w:rPr>
                <w:noProof/>
                <w:webHidden/>
              </w:rPr>
              <w:fldChar w:fldCharType="begin"/>
            </w:r>
            <w:r>
              <w:rPr>
                <w:noProof/>
                <w:webHidden/>
              </w:rPr>
              <w:instrText xml:space="preserve"> PAGEREF _Toc103869935 \h </w:instrText>
            </w:r>
            <w:r>
              <w:rPr>
                <w:noProof/>
                <w:webHidden/>
              </w:rPr>
            </w:r>
            <w:r>
              <w:rPr>
                <w:noProof/>
                <w:webHidden/>
              </w:rPr>
              <w:fldChar w:fldCharType="separate"/>
            </w:r>
            <w:r>
              <w:rPr>
                <w:noProof/>
                <w:webHidden/>
              </w:rPr>
              <w:t>24</w:t>
            </w:r>
            <w:r>
              <w:rPr>
                <w:noProof/>
                <w:webHidden/>
              </w:rPr>
              <w:fldChar w:fldCharType="end"/>
            </w:r>
          </w:hyperlink>
        </w:p>
        <w:p w14:paraId="63A92200" w14:textId="169A92ED" w:rsidR="002C662C" w:rsidRDefault="002C662C">
          <w:pPr>
            <w:pStyle w:val="TM2"/>
            <w:tabs>
              <w:tab w:val="left" w:pos="880"/>
              <w:tab w:val="right" w:leader="dot" w:pos="9060"/>
            </w:tabs>
            <w:rPr>
              <w:rFonts w:eastAsiaTheme="minorEastAsia"/>
              <w:noProof/>
              <w:sz w:val="22"/>
              <w:lang w:eastAsia="fr-CH"/>
            </w:rPr>
          </w:pPr>
          <w:hyperlink w:anchor="_Toc103869936" w:history="1">
            <w:r w:rsidRPr="002C1A06">
              <w:rPr>
                <w:rStyle w:val="Lienhypertexte"/>
                <w:noProof/>
              </w:rPr>
              <w:t>6.3.</w:t>
            </w:r>
            <w:r>
              <w:rPr>
                <w:rFonts w:eastAsiaTheme="minorEastAsia"/>
                <w:noProof/>
                <w:sz w:val="22"/>
                <w:lang w:eastAsia="fr-CH"/>
              </w:rPr>
              <w:tab/>
            </w:r>
            <w:r w:rsidRPr="002C1A06">
              <w:rPr>
                <w:rStyle w:val="Lienhypertexte"/>
                <w:noProof/>
              </w:rPr>
              <w:t>Interface graphique</w:t>
            </w:r>
            <w:r>
              <w:rPr>
                <w:noProof/>
                <w:webHidden/>
              </w:rPr>
              <w:tab/>
            </w:r>
            <w:r>
              <w:rPr>
                <w:noProof/>
                <w:webHidden/>
              </w:rPr>
              <w:fldChar w:fldCharType="begin"/>
            </w:r>
            <w:r>
              <w:rPr>
                <w:noProof/>
                <w:webHidden/>
              </w:rPr>
              <w:instrText xml:space="preserve"> PAGEREF _Toc103869936 \h </w:instrText>
            </w:r>
            <w:r>
              <w:rPr>
                <w:noProof/>
                <w:webHidden/>
              </w:rPr>
            </w:r>
            <w:r>
              <w:rPr>
                <w:noProof/>
                <w:webHidden/>
              </w:rPr>
              <w:fldChar w:fldCharType="separate"/>
            </w:r>
            <w:r>
              <w:rPr>
                <w:noProof/>
                <w:webHidden/>
              </w:rPr>
              <w:t>25</w:t>
            </w:r>
            <w:r>
              <w:rPr>
                <w:noProof/>
                <w:webHidden/>
              </w:rPr>
              <w:fldChar w:fldCharType="end"/>
            </w:r>
          </w:hyperlink>
        </w:p>
        <w:p w14:paraId="6A8A4C1D" w14:textId="47D0D15A" w:rsidR="002C662C" w:rsidRDefault="002C662C">
          <w:pPr>
            <w:pStyle w:val="TM2"/>
            <w:tabs>
              <w:tab w:val="left" w:pos="880"/>
              <w:tab w:val="right" w:leader="dot" w:pos="9060"/>
            </w:tabs>
            <w:rPr>
              <w:rFonts w:eastAsiaTheme="minorEastAsia"/>
              <w:noProof/>
              <w:sz w:val="22"/>
              <w:lang w:eastAsia="fr-CH"/>
            </w:rPr>
          </w:pPr>
          <w:hyperlink w:anchor="_Toc103869937" w:history="1">
            <w:r w:rsidRPr="002C1A06">
              <w:rPr>
                <w:rStyle w:val="Lienhypertexte"/>
                <w:noProof/>
              </w:rPr>
              <w:t>6.4.</w:t>
            </w:r>
            <w:r>
              <w:rPr>
                <w:rFonts w:eastAsiaTheme="minorEastAsia"/>
                <w:noProof/>
                <w:sz w:val="22"/>
                <w:lang w:eastAsia="fr-CH"/>
              </w:rPr>
              <w:tab/>
            </w:r>
            <w:r w:rsidRPr="002C1A06">
              <w:rPr>
                <w:rStyle w:val="Lienhypertexte"/>
                <w:noProof/>
              </w:rPr>
              <w:t>Détail graphique</w:t>
            </w:r>
            <w:r>
              <w:rPr>
                <w:noProof/>
                <w:webHidden/>
              </w:rPr>
              <w:tab/>
            </w:r>
            <w:r>
              <w:rPr>
                <w:noProof/>
                <w:webHidden/>
              </w:rPr>
              <w:fldChar w:fldCharType="begin"/>
            </w:r>
            <w:r>
              <w:rPr>
                <w:noProof/>
                <w:webHidden/>
              </w:rPr>
              <w:instrText xml:space="preserve"> PAGEREF _Toc103869937 \h </w:instrText>
            </w:r>
            <w:r>
              <w:rPr>
                <w:noProof/>
                <w:webHidden/>
              </w:rPr>
            </w:r>
            <w:r>
              <w:rPr>
                <w:noProof/>
                <w:webHidden/>
              </w:rPr>
              <w:fldChar w:fldCharType="separate"/>
            </w:r>
            <w:r>
              <w:rPr>
                <w:noProof/>
                <w:webHidden/>
              </w:rPr>
              <w:t>26</w:t>
            </w:r>
            <w:r>
              <w:rPr>
                <w:noProof/>
                <w:webHidden/>
              </w:rPr>
              <w:fldChar w:fldCharType="end"/>
            </w:r>
          </w:hyperlink>
        </w:p>
        <w:p w14:paraId="5696E6E0" w14:textId="0080DE90" w:rsidR="002C662C" w:rsidRDefault="002C662C">
          <w:pPr>
            <w:pStyle w:val="TM2"/>
            <w:tabs>
              <w:tab w:val="left" w:pos="880"/>
              <w:tab w:val="right" w:leader="dot" w:pos="9060"/>
            </w:tabs>
            <w:rPr>
              <w:rFonts w:eastAsiaTheme="minorEastAsia"/>
              <w:noProof/>
              <w:sz w:val="22"/>
              <w:lang w:eastAsia="fr-CH"/>
            </w:rPr>
          </w:pPr>
          <w:hyperlink w:anchor="_Toc103869938" w:history="1">
            <w:r w:rsidRPr="002C1A06">
              <w:rPr>
                <w:rStyle w:val="Lienhypertexte"/>
                <w:noProof/>
              </w:rPr>
              <w:t>6.5.</w:t>
            </w:r>
            <w:r>
              <w:rPr>
                <w:rFonts w:eastAsiaTheme="minorEastAsia"/>
                <w:noProof/>
                <w:sz w:val="22"/>
                <w:lang w:eastAsia="fr-CH"/>
              </w:rPr>
              <w:tab/>
            </w:r>
            <w:r w:rsidRPr="002C1A06">
              <w:rPr>
                <w:rStyle w:val="Lienhypertexte"/>
                <w:noProof/>
              </w:rPr>
              <w:t>Fin de la partie</w:t>
            </w:r>
            <w:r>
              <w:rPr>
                <w:noProof/>
                <w:webHidden/>
              </w:rPr>
              <w:tab/>
            </w:r>
            <w:r>
              <w:rPr>
                <w:noProof/>
                <w:webHidden/>
              </w:rPr>
              <w:fldChar w:fldCharType="begin"/>
            </w:r>
            <w:r>
              <w:rPr>
                <w:noProof/>
                <w:webHidden/>
              </w:rPr>
              <w:instrText xml:space="preserve"> PAGEREF _Toc103869938 \h </w:instrText>
            </w:r>
            <w:r>
              <w:rPr>
                <w:noProof/>
                <w:webHidden/>
              </w:rPr>
            </w:r>
            <w:r>
              <w:rPr>
                <w:noProof/>
                <w:webHidden/>
              </w:rPr>
              <w:fldChar w:fldCharType="separate"/>
            </w:r>
            <w:r>
              <w:rPr>
                <w:noProof/>
                <w:webHidden/>
              </w:rPr>
              <w:t>27</w:t>
            </w:r>
            <w:r>
              <w:rPr>
                <w:noProof/>
                <w:webHidden/>
              </w:rPr>
              <w:fldChar w:fldCharType="end"/>
            </w:r>
          </w:hyperlink>
        </w:p>
        <w:p w14:paraId="76240041" w14:textId="0F884D90" w:rsidR="002C662C" w:rsidRDefault="002C662C">
          <w:pPr>
            <w:pStyle w:val="TM1"/>
            <w:tabs>
              <w:tab w:val="left" w:pos="660"/>
              <w:tab w:val="right" w:leader="dot" w:pos="9060"/>
            </w:tabs>
            <w:rPr>
              <w:rFonts w:asciiTheme="minorHAnsi" w:eastAsiaTheme="minorEastAsia" w:hAnsiTheme="minorHAnsi" w:cstheme="minorBidi"/>
              <w:noProof/>
              <w:sz w:val="22"/>
              <w:szCs w:val="22"/>
              <w:lang w:eastAsia="fr-CH"/>
            </w:rPr>
          </w:pPr>
          <w:hyperlink w:anchor="_Toc103869939" w:history="1">
            <w:r w:rsidRPr="002C1A06">
              <w:rPr>
                <w:rStyle w:val="Lienhypertexte"/>
                <w:noProof/>
                <w14:scene3d>
                  <w14:camera w14:prst="orthographicFront"/>
                  <w14:lightRig w14:rig="threePt" w14:dir="t">
                    <w14:rot w14:lat="0" w14:lon="0" w14:rev="0"/>
                  </w14:lightRig>
                </w14:scene3d>
              </w:rPr>
              <w:t>7.</w:t>
            </w:r>
            <w:r>
              <w:rPr>
                <w:rFonts w:asciiTheme="minorHAnsi" w:eastAsiaTheme="minorEastAsia" w:hAnsiTheme="minorHAnsi" w:cstheme="minorBidi"/>
                <w:noProof/>
                <w:sz w:val="22"/>
                <w:szCs w:val="22"/>
                <w:lang w:eastAsia="fr-CH"/>
              </w:rPr>
              <w:tab/>
            </w:r>
            <w:r w:rsidRPr="002C1A06">
              <w:rPr>
                <w:rStyle w:val="Lienhypertexte"/>
                <w:noProof/>
              </w:rPr>
              <w:t>Protocole de test</w:t>
            </w:r>
            <w:r>
              <w:rPr>
                <w:noProof/>
                <w:webHidden/>
              </w:rPr>
              <w:tab/>
            </w:r>
            <w:r>
              <w:rPr>
                <w:noProof/>
                <w:webHidden/>
              </w:rPr>
              <w:fldChar w:fldCharType="begin"/>
            </w:r>
            <w:r>
              <w:rPr>
                <w:noProof/>
                <w:webHidden/>
              </w:rPr>
              <w:instrText xml:space="preserve"> PAGEREF _Toc103869939 \h </w:instrText>
            </w:r>
            <w:r>
              <w:rPr>
                <w:noProof/>
                <w:webHidden/>
              </w:rPr>
            </w:r>
            <w:r>
              <w:rPr>
                <w:noProof/>
                <w:webHidden/>
              </w:rPr>
              <w:fldChar w:fldCharType="separate"/>
            </w:r>
            <w:r>
              <w:rPr>
                <w:noProof/>
                <w:webHidden/>
              </w:rPr>
              <w:t>28</w:t>
            </w:r>
            <w:r>
              <w:rPr>
                <w:noProof/>
                <w:webHidden/>
              </w:rPr>
              <w:fldChar w:fldCharType="end"/>
            </w:r>
          </w:hyperlink>
        </w:p>
        <w:p w14:paraId="5E2AB87F" w14:textId="7C6F17DA" w:rsidR="002C662C" w:rsidRDefault="002C662C">
          <w:pPr>
            <w:pStyle w:val="TM2"/>
            <w:tabs>
              <w:tab w:val="left" w:pos="880"/>
              <w:tab w:val="right" w:leader="dot" w:pos="9060"/>
            </w:tabs>
            <w:rPr>
              <w:rFonts w:eastAsiaTheme="minorEastAsia"/>
              <w:noProof/>
              <w:sz w:val="22"/>
              <w:lang w:eastAsia="fr-CH"/>
            </w:rPr>
          </w:pPr>
          <w:hyperlink w:anchor="_Toc103869940" w:history="1">
            <w:r w:rsidRPr="002C1A06">
              <w:rPr>
                <w:rStyle w:val="Lienhypertexte"/>
                <w:noProof/>
              </w:rPr>
              <w:t>7.1.</w:t>
            </w:r>
            <w:r>
              <w:rPr>
                <w:rFonts w:eastAsiaTheme="minorEastAsia"/>
                <w:noProof/>
                <w:sz w:val="22"/>
                <w:lang w:eastAsia="fr-CH"/>
              </w:rPr>
              <w:tab/>
            </w:r>
            <w:r w:rsidRPr="002C1A06">
              <w:rPr>
                <w:rStyle w:val="Lienhypertexte"/>
                <w:noProof/>
              </w:rPr>
              <w:t>Connexion</w:t>
            </w:r>
            <w:r>
              <w:rPr>
                <w:noProof/>
                <w:webHidden/>
              </w:rPr>
              <w:tab/>
            </w:r>
            <w:r>
              <w:rPr>
                <w:noProof/>
                <w:webHidden/>
              </w:rPr>
              <w:fldChar w:fldCharType="begin"/>
            </w:r>
            <w:r>
              <w:rPr>
                <w:noProof/>
                <w:webHidden/>
              </w:rPr>
              <w:instrText xml:space="preserve"> PAGEREF _Toc103869940 \h </w:instrText>
            </w:r>
            <w:r>
              <w:rPr>
                <w:noProof/>
                <w:webHidden/>
              </w:rPr>
            </w:r>
            <w:r>
              <w:rPr>
                <w:noProof/>
                <w:webHidden/>
              </w:rPr>
              <w:fldChar w:fldCharType="separate"/>
            </w:r>
            <w:r>
              <w:rPr>
                <w:noProof/>
                <w:webHidden/>
              </w:rPr>
              <w:t>28</w:t>
            </w:r>
            <w:r>
              <w:rPr>
                <w:noProof/>
                <w:webHidden/>
              </w:rPr>
              <w:fldChar w:fldCharType="end"/>
            </w:r>
          </w:hyperlink>
        </w:p>
        <w:p w14:paraId="27F4B5C8" w14:textId="066C8F1E" w:rsidR="002C662C" w:rsidRDefault="002C662C">
          <w:pPr>
            <w:pStyle w:val="TM2"/>
            <w:tabs>
              <w:tab w:val="left" w:pos="880"/>
              <w:tab w:val="right" w:leader="dot" w:pos="9060"/>
            </w:tabs>
            <w:rPr>
              <w:rFonts w:eastAsiaTheme="minorEastAsia"/>
              <w:noProof/>
              <w:sz w:val="22"/>
              <w:lang w:eastAsia="fr-CH"/>
            </w:rPr>
          </w:pPr>
          <w:hyperlink w:anchor="_Toc103869941" w:history="1">
            <w:r w:rsidRPr="002C1A06">
              <w:rPr>
                <w:rStyle w:val="Lienhypertexte"/>
                <w:noProof/>
              </w:rPr>
              <w:t>7.2.</w:t>
            </w:r>
            <w:r>
              <w:rPr>
                <w:rFonts w:eastAsiaTheme="minorEastAsia"/>
                <w:noProof/>
                <w:sz w:val="22"/>
                <w:lang w:eastAsia="fr-CH"/>
              </w:rPr>
              <w:tab/>
            </w:r>
            <w:r w:rsidRPr="002C1A06">
              <w:rPr>
                <w:rStyle w:val="Lienhypertexte"/>
                <w:noProof/>
              </w:rPr>
              <w:t>Démarrer une partie</w:t>
            </w:r>
            <w:r>
              <w:rPr>
                <w:noProof/>
                <w:webHidden/>
              </w:rPr>
              <w:tab/>
            </w:r>
            <w:r>
              <w:rPr>
                <w:noProof/>
                <w:webHidden/>
              </w:rPr>
              <w:fldChar w:fldCharType="begin"/>
            </w:r>
            <w:r>
              <w:rPr>
                <w:noProof/>
                <w:webHidden/>
              </w:rPr>
              <w:instrText xml:space="preserve"> PAGEREF _Toc103869941 \h </w:instrText>
            </w:r>
            <w:r>
              <w:rPr>
                <w:noProof/>
                <w:webHidden/>
              </w:rPr>
            </w:r>
            <w:r>
              <w:rPr>
                <w:noProof/>
                <w:webHidden/>
              </w:rPr>
              <w:fldChar w:fldCharType="separate"/>
            </w:r>
            <w:r>
              <w:rPr>
                <w:noProof/>
                <w:webHidden/>
              </w:rPr>
              <w:t>29</w:t>
            </w:r>
            <w:r>
              <w:rPr>
                <w:noProof/>
                <w:webHidden/>
              </w:rPr>
              <w:fldChar w:fldCharType="end"/>
            </w:r>
          </w:hyperlink>
        </w:p>
        <w:p w14:paraId="71EE84BB" w14:textId="1C5A0C21" w:rsidR="002C662C" w:rsidRDefault="002C662C">
          <w:pPr>
            <w:pStyle w:val="TM2"/>
            <w:tabs>
              <w:tab w:val="left" w:pos="880"/>
              <w:tab w:val="right" w:leader="dot" w:pos="9060"/>
            </w:tabs>
            <w:rPr>
              <w:rFonts w:eastAsiaTheme="minorEastAsia"/>
              <w:noProof/>
              <w:sz w:val="22"/>
              <w:lang w:eastAsia="fr-CH"/>
            </w:rPr>
          </w:pPr>
          <w:hyperlink w:anchor="_Toc103869942" w:history="1">
            <w:r w:rsidRPr="002C1A06">
              <w:rPr>
                <w:rStyle w:val="Lienhypertexte"/>
                <w:noProof/>
              </w:rPr>
              <w:t>7.3.</w:t>
            </w:r>
            <w:r>
              <w:rPr>
                <w:rFonts w:eastAsiaTheme="minorEastAsia"/>
                <w:noProof/>
                <w:sz w:val="22"/>
                <w:lang w:eastAsia="fr-CH"/>
              </w:rPr>
              <w:tab/>
            </w:r>
            <w:r w:rsidRPr="002C1A06">
              <w:rPr>
                <w:rStyle w:val="Lienhypertexte"/>
                <w:noProof/>
              </w:rPr>
              <w:t>Règle de la partie</w:t>
            </w:r>
            <w:r>
              <w:rPr>
                <w:noProof/>
                <w:webHidden/>
              </w:rPr>
              <w:tab/>
            </w:r>
            <w:r>
              <w:rPr>
                <w:noProof/>
                <w:webHidden/>
              </w:rPr>
              <w:fldChar w:fldCharType="begin"/>
            </w:r>
            <w:r>
              <w:rPr>
                <w:noProof/>
                <w:webHidden/>
              </w:rPr>
              <w:instrText xml:space="preserve"> PAGEREF _Toc103869942 \h </w:instrText>
            </w:r>
            <w:r>
              <w:rPr>
                <w:noProof/>
                <w:webHidden/>
              </w:rPr>
            </w:r>
            <w:r>
              <w:rPr>
                <w:noProof/>
                <w:webHidden/>
              </w:rPr>
              <w:fldChar w:fldCharType="separate"/>
            </w:r>
            <w:r>
              <w:rPr>
                <w:noProof/>
                <w:webHidden/>
              </w:rPr>
              <w:t>29</w:t>
            </w:r>
            <w:r>
              <w:rPr>
                <w:noProof/>
                <w:webHidden/>
              </w:rPr>
              <w:fldChar w:fldCharType="end"/>
            </w:r>
          </w:hyperlink>
        </w:p>
        <w:p w14:paraId="6666FA49" w14:textId="2773F02F" w:rsidR="002C662C" w:rsidRDefault="002C662C">
          <w:pPr>
            <w:pStyle w:val="TM2"/>
            <w:tabs>
              <w:tab w:val="left" w:pos="880"/>
              <w:tab w:val="right" w:leader="dot" w:pos="9060"/>
            </w:tabs>
            <w:rPr>
              <w:rFonts w:eastAsiaTheme="minorEastAsia"/>
              <w:noProof/>
              <w:sz w:val="22"/>
              <w:lang w:eastAsia="fr-CH"/>
            </w:rPr>
          </w:pPr>
          <w:hyperlink w:anchor="_Toc103869943" w:history="1">
            <w:r w:rsidRPr="002C1A06">
              <w:rPr>
                <w:rStyle w:val="Lienhypertexte"/>
                <w:noProof/>
              </w:rPr>
              <w:t>7.4.</w:t>
            </w:r>
            <w:r>
              <w:rPr>
                <w:rFonts w:eastAsiaTheme="minorEastAsia"/>
                <w:noProof/>
                <w:sz w:val="22"/>
                <w:lang w:eastAsia="fr-CH"/>
              </w:rPr>
              <w:tab/>
            </w:r>
            <w:r w:rsidRPr="002C1A06">
              <w:rPr>
                <w:rStyle w:val="Lienhypertexte"/>
                <w:noProof/>
              </w:rPr>
              <w:t>Jouer une partie</w:t>
            </w:r>
            <w:r>
              <w:rPr>
                <w:noProof/>
                <w:webHidden/>
              </w:rPr>
              <w:tab/>
            </w:r>
            <w:r>
              <w:rPr>
                <w:noProof/>
                <w:webHidden/>
              </w:rPr>
              <w:fldChar w:fldCharType="begin"/>
            </w:r>
            <w:r>
              <w:rPr>
                <w:noProof/>
                <w:webHidden/>
              </w:rPr>
              <w:instrText xml:space="preserve"> PAGEREF _Toc103869943 \h </w:instrText>
            </w:r>
            <w:r>
              <w:rPr>
                <w:noProof/>
                <w:webHidden/>
              </w:rPr>
            </w:r>
            <w:r>
              <w:rPr>
                <w:noProof/>
                <w:webHidden/>
              </w:rPr>
              <w:fldChar w:fldCharType="separate"/>
            </w:r>
            <w:r>
              <w:rPr>
                <w:noProof/>
                <w:webHidden/>
              </w:rPr>
              <w:t>30</w:t>
            </w:r>
            <w:r>
              <w:rPr>
                <w:noProof/>
                <w:webHidden/>
              </w:rPr>
              <w:fldChar w:fldCharType="end"/>
            </w:r>
          </w:hyperlink>
        </w:p>
        <w:p w14:paraId="179CA235" w14:textId="3AB5112B" w:rsidR="002C662C" w:rsidRDefault="002C662C">
          <w:pPr>
            <w:pStyle w:val="TM2"/>
            <w:tabs>
              <w:tab w:val="left" w:pos="880"/>
              <w:tab w:val="right" w:leader="dot" w:pos="9060"/>
            </w:tabs>
            <w:rPr>
              <w:rFonts w:eastAsiaTheme="minorEastAsia"/>
              <w:noProof/>
              <w:sz w:val="22"/>
              <w:lang w:eastAsia="fr-CH"/>
            </w:rPr>
          </w:pPr>
          <w:hyperlink w:anchor="_Toc103869944" w:history="1">
            <w:r w:rsidRPr="002C1A06">
              <w:rPr>
                <w:rStyle w:val="Lienhypertexte"/>
                <w:noProof/>
              </w:rPr>
              <w:t>7.5.</w:t>
            </w:r>
            <w:r>
              <w:rPr>
                <w:rFonts w:eastAsiaTheme="minorEastAsia"/>
                <w:noProof/>
                <w:sz w:val="22"/>
                <w:lang w:eastAsia="fr-CH"/>
              </w:rPr>
              <w:tab/>
            </w:r>
            <w:r w:rsidRPr="002C1A06">
              <w:rPr>
                <w:rStyle w:val="Lienhypertexte"/>
                <w:noProof/>
              </w:rPr>
              <w:t>Déconnexion</w:t>
            </w:r>
            <w:r>
              <w:rPr>
                <w:noProof/>
                <w:webHidden/>
              </w:rPr>
              <w:tab/>
            </w:r>
            <w:r>
              <w:rPr>
                <w:noProof/>
                <w:webHidden/>
              </w:rPr>
              <w:fldChar w:fldCharType="begin"/>
            </w:r>
            <w:r>
              <w:rPr>
                <w:noProof/>
                <w:webHidden/>
              </w:rPr>
              <w:instrText xml:space="preserve"> PAGEREF _Toc103869944 \h </w:instrText>
            </w:r>
            <w:r>
              <w:rPr>
                <w:noProof/>
                <w:webHidden/>
              </w:rPr>
            </w:r>
            <w:r>
              <w:rPr>
                <w:noProof/>
                <w:webHidden/>
              </w:rPr>
              <w:fldChar w:fldCharType="separate"/>
            </w:r>
            <w:r>
              <w:rPr>
                <w:noProof/>
                <w:webHidden/>
              </w:rPr>
              <w:t>32</w:t>
            </w:r>
            <w:r>
              <w:rPr>
                <w:noProof/>
                <w:webHidden/>
              </w:rPr>
              <w:fldChar w:fldCharType="end"/>
            </w:r>
          </w:hyperlink>
        </w:p>
        <w:p w14:paraId="6F077D01" w14:textId="230F0062" w:rsidR="002C662C" w:rsidRDefault="002C662C">
          <w:pPr>
            <w:pStyle w:val="TM1"/>
            <w:tabs>
              <w:tab w:val="left" w:pos="660"/>
              <w:tab w:val="right" w:leader="dot" w:pos="9060"/>
            </w:tabs>
            <w:rPr>
              <w:rFonts w:asciiTheme="minorHAnsi" w:eastAsiaTheme="minorEastAsia" w:hAnsiTheme="minorHAnsi" w:cstheme="minorBidi"/>
              <w:noProof/>
              <w:sz w:val="22"/>
              <w:szCs w:val="22"/>
              <w:lang w:eastAsia="fr-CH"/>
            </w:rPr>
          </w:pPr>
          <w:hyperlink w:anchor="_Toc103869945" w:history="1">
            <w:r w:rsidRPr="002C1A06">
              <w:rPr>
                <w:rStyle w:val="Lienhypertexte"/>
                <w:noProof/>
                <w14:scene3d>
                  <w14:camera w14:prst="orthographicFront"/>
                  <w14:lightRig w14:rig="threePt" w14:dir="t">
                    <w14:rot w14:lat="0" w14:lon="0" w14:rev="0"/>
                  </w14:lightRig>
                </w14:scene3d>
              </w:rPr>
              <w:t>8.</w:t>
            </w:r>
            <w:r>
              <w:rPr>
                <w:rFonts w:asciiTheme="minorHAnsi" w:eastAsiaTheme="minorEastAsia" w:hAnsiTheme="minorHAnsi" w:cstheme="minorBidi"/>
                <w:noProof/>
                <w:sz w:val="22"/>
                <w:szCs w:val="22"/>
                <w:lang w:eastAsia="fr-CH"/>
              </w:rPr>
              <w:tab/>
            </w:r>
            <w:r w:rsidRPr="002C1A06">
              <w:rPr>
                <w:rStyle w:val="Lienhypertexte"/>
                <w:noProof/>
              </w:rPr>
              <w:t>Problèmes rencontrés et solutions</w:t>
            </w:r>
            <w:r>
              <w:rPr>
                <w:noProof/>
                <w:webHidden/>
              </w:rPr>
              <w:tab/>
            </w:r>
            <w:r>
              <w:rPr>
                <w:noProof/>
                <w:webHidden/>
              </w:rPr>
              <w:fldChar w:fldCharType="begin"/>
            </w:r>
            <w:r>
              <w:rPr>
                <w:noProof/>
                <w:webHidden/>
              </w:rPr>
              <w:instrText xml:space="preserve"> PAGEREF _Toc103869945 \h </w:instrText>
            </w:r>
            <w:r>
              <w:rPr>
                <w:noProof/>
                <w:webHidden/>
              </w:rPr>
            </w:r>
            <w:r>
              <w:rPr>
                <w:noProof/>
                <w:webHidden/>
              </w:rPr>
              <w:fldChar w:fldCharType="separate"/>
            </w:r>
            <w:r>
              <w:rPr>
                <w:noProof/>
                <w:webHidden/>
              </w:rPr>
              <w:t>33</w:t>
            </w:r>
            <w:r>
              <w:rPr>
                <w:noProof/>
                <w:webHidden/>
              </w:rPr>
              <w:fldChar w:fldCharType="end"/>
            </w:r>
          </w:hyperlink>
        </w:p>
        <w:p w14:paraId="0D538095" w14:textId="548CA8B4" w:rsidR="002C662C" w:rsidRDefault="002C662C">
          <w:pPr>
            <w:pStyle w:val="TM2"/>
            <w:tabs>
              <w:tab w:val="left" w:pos="880"/>
              <w:tab w:val="right" w:leader="dot" w:pos="9060"/>
            </w:tabs>
            <w:rPr>
              <w:rFonts w:eastAsiaTheme="minorEastAsia"/>
              <w:noProof/>
              <w:sz w:val="22"/>
              <w:lang w:eastAsia="fr-CH"/>
            </w:rPr>
          </w:pPr>
          <w:hyperlink w:anchor="_Toc103869946" w:history="1">
            <w:r w:rsidRPr="002C1A06">
              <w:rPr>
                <w:rStyle w:val="Lienhypertexte"/>
                <w:noProof/>
              </w:rPr>
              <w:t>8.1.</w:t>
            </w:r>
            <w:r>
              <w:rPr>
                <w:rFonts w:eastAsiaTheme="minorEastAsia"/>
                <w:noProof/>
                <w:sz w:val="22"/>
                <w:lang w:eastAsia="fr-CH"/>
              </w:rPr>
              <w:tab/>
            </w:r>
            <w:r w:rsidRPr="002C1A06">
              <w:rPr>
                <w:rStyle w:val="Lienhypertexte"/>
                <w:noProof/>
              </w:rPr>
              <w:t>Connexion client-serveur</w:t>
            </w:r>
            <w:r>
              <w:rPr>
                <w:noProof/>
                <w:webHidden/>
              </w:rPr>
              <w:tab/>
            </w:r>
            <w:r>
              <w:rPr>
                <w:noProof/>
                <w:webHidden/>
              </w:rPr>
              <w:fldChar w:fldCharType="begin"/>
            </w:r>
            <w:r>
              <w:rPr>
                <w:noProof/>
                <w:webHidden/>
              </w:rPr>
              <w:instrText xml:space="preserve"> PAGEREF _Toc103869946 \h </w:instrText>
            </w:r>
            <w:r>
              <w:rPr>
                <w:noProof/>
                <w:webHidden/>
              </w:rPr>
            </w:r>
            <w:r>
              <w:rPr>
                <w:noProof/>
                <w:webHidden/>
              </w:rPr>
              <w:fldChar w:fldCharType="separate"/>
            </w:r>
            <w:r>
              <w:rPr>
                <w:noProof/>
                <w:webHidden/>
              </w:rPr>
              <w:t>33</w:t>
            </w:r>
            <w:r>
              <w:rPr>
                <w:noProof/>
                <w:webHidden/>
              </w:rPr>
              <w:fldChar w:fldCharType="end"/>
            </w:r>
          </w:hyperlink>
        </w:p>
        <w:p w14:paraId="57789949" w14:textId="034D99BF" w:rsidR="002C662C" w:rsidRDefault="002C662C">
          <w:pPr>
            <w:pStyle w:val="TM2"/>
            <w:tabs>
              <w:tab w:val="left" w:pos="880"/>
              <w:tab w:val="right" w:leader="dot" w:pos="9060"/>
            </w:tabs>
            <w:rPr>
              <w:rFonts w:eastAsiaTheme="minorEastAsia"/>
              <w:noProof/>
              <w:sz w:val="22"/>
              <w:lang w:eastAsia="fr-CH"/>
            </w:rPr>
          </w:pPr>
          <w:hyperlink w:anchor="_Toc103869947" w:history="1">
            <w:r w:rsidRPr="002C1A06">
              <w:rPr>
                <w:rStyle w:val="Lienhypertexte"/>
                <w:noProof/>
              </w:rPr>
              <w:t>8.2.</w:t>
            </w:r>
            <w:r>
              <w:rPr>
                <w:rFonts w:eastAsiaTheme="minorEastAsia"/>
                <w:noProof/>
                <w:sz w:val="22"/>
                <w:lang w:eastAsia="fr-CH"/>
              </w:rPr>
              <w:tab/>
            </w:r>
            <w:r w:rsidRPr="002C1A06">
              <w:rPr>
                <w:rStyle w:val="Lienhypertexte"/>
                <w:noProof/>
              </w:rPr>
              <w:t>Affichage des jokers dans la zone point</w:t>
            </w:r>
            <w:r>
              <w:rPr>
                <w:noProof/>
                <w:webHidden/>
              </w:rPr>
              <w:tab/>
            </w:r>
            <w:r>
              <w:rPr>
                <w:noProof/>
                <w:webHidden/>
              </w:rPr>
              <w:fldChar w:fldCharType="begin"/>
            </w:r>
            <w:r>
              <w:rPr>
                <w:noProof/>
                <w:webHidden/>
              </w:rPr>
              <w:instrText xml:space="preserve"> PAGEREF _Toc103869947 \h </w:instrText>
            </w:r>
            <w:r>
              <w:rPr>
                <w:noProof/>
                <w:webHidden/>
              </w:rPr>
            </w:r>
            <w:r>
              <w:rPr>
                <w:noProof/>
                <w:webHidden/>
              </w:rPr>
              <w:fldChar w:fldCharType="separate"/>
            </w:r>
            <w:r>
              <w:rPr>
                <w:noProof/>
                <w:webHidden/>
              </w:rPr>
              <w:t>33</w:t>
            </w:r>
            <w:r>
              <w:rPr>
                <w:noProof/>
                <w:webHidden/>
              </w:rPr>
              <w:fldChar w:fldCharType="end"/>
            </w:r>
          </w:hyperlink>
        </w:p>
        <w:p w14:paraId="489D7876" w14:textId="589C8CC8" w:rsidR="002C662C" w:rsidRDefault="002C662C">
          <w:pPr>
            <w:pStyle w:val="TM1"/>
            <w:tabs>
              <w:tab w:val="left" w:pos="660"/>
              <w:tab w:val="right" w:leader="dot" w:pos="9060"/>
            </w:tabs>
            <w:rPr>
              <w:rFonts w:asciiTheme="minorHAnsi" w:eastAsiaTheme="minorEastAsia" w:hAnsiTheme="minorHAnsi" w:cstheme="minorBidi"/>
              <w:noProof/>
              <w:sz w:val="22"/>
              <w:szCs w:val="22"/>
              <w:lang w:eastAsia="fr-CH"/>
            </w:rPr>
          </w:pPr>
          <w:hyperlink w:anchor="_Toc103869948" w:history="1">
            <w:r w:rsidRPr="002C1A06">
              <w:rPr>
                <w:rStyle w:val="Lienhypertexte"/>
                <w:noProof/>
                <w14:scene3d>
                  <w14:camera w14:prst="orthographicFront"/>
                  <w14:lightRig w14:rig="threePt" w14:dir="t">
                    <w14:rot w14:lat="0" w14:lon="0" w14:rev="0"/>
                  </w14:lightRig>
                </w14:scene3d>
              </w:rPr>
              <w:t>9.</w:t>
            </w:r>
            <w:r>
              <w:rPr>
                <w:rFonts w:asciiTheme="minorHAnsi" w:eastAsiaTheme="minorEastAsia" w:hAnsiTheme="minorHAnsi" w:cstheme="minorBidi"/>
                <w:noProof/>
                <w:sz w:val="22"/>
                <w:szCs w:val="22"/>
                <w:lang w:eastAsia="fr-CH"/>
              </w:rPr>
              <w:tab/>
            </w:r>
            <w:r w:rsidRPr="002C1A06">
              <w:rPr>
                <w:rStyle w:val="Lienhypertexte"/>
                <w:noProof/>
              </w:rPr>
              <w:t>Améliorations possibles</w:t>
            </w:r>
            <w:r>
              <w:rPr>
                <w:noProof/>
                <w:webHidden/>
              </w:rPr>
              <w:tab/>
            </w:r>
            <w:r>
              <w:rPr>
                <w:noProof/>
                <w:webHidden/>
              </w:rPr>
              <w:fldChar w:fldCharType="begin"/>
            </w:r>
            <w:r>
              <w:rPr>
                <w:noProof/>
                <w:webHidden/>
              </w:rPr>
              <w:instrText xml:space="preserve"> PAGEREF _Toc103869948 \h </w:instrText>
            </w:r>
            <w:r>
              <w:rPr>
                <w:noProof/>
                <w:webHidden/>
              </w:rPr>
            </w:r>
            <w:r>
              <w:rPr>
                <w:noProof/>
                <w:webHidden/>
              </w:rPr>
              <w:fldChar w:fldCharType="separate"/>
            </w:r>
            <w:r>
              <w:rPr>
                <w:noProof/>
                <w:webHidden/>
              </w:rPr>
              <w:t>34</w:t>
            </w:r>
            <w:r>
              <w:rPr>
                <w:noProof/>
                <w:webHidden/>
              </w:rPr>
              <w:fldChar w:fldCharType="end"/>
            </w:r>
          </w:hyperlink>
        </w:p>
        <w:p w14:paraId="5C2312C5" w14:textId="4E6585E6" w:rsidR="002C662C" w:rsidRDefault="002C662C">
          <w:pPr>
            <w:pStyle w:val="TM2"/>
            <w:tabs>
              <w:tab w:val="left" w:pos="880"/>
              <w:tab w:val="right" w:leader="dot" w:pos="9060"/>
            </w:tabs>
            <w:rPr>
              <w:rFonts w:eastAsiaTheme="minorEastAsia"/>
              <w:noProof/>
              <w:sz w:val="22"/>
              <w:lang w:eastAsia="fr-CH"/>
            </w:rPr>
          </w:pPr>
          <w:hyperlink w:anchor="_Toc103869949" w:history="1">
            <w:r w:rsidRPr="002C1A06">
              <w:rPr>
                <w:rStyle w:val="Lienhypertexte"/>
                <w:noProof/>
              </w:rPr>
              <w:t>9.1.</w:t>
            </w:r>
            <w:r>
              <w:rPr>
                <w:rFonts w:eastAsiaTheme="minorEastAsia"/>
                <w:noProof/>
                <w:sz w:val="22"/>
                <w:lang w:eastAsia="fr-CH"/>
              </w:rPr>
              <w:tab/>
            </w:r>
            <w:r w:rsidRPr="002C1A06">
              <w:rPr>
                <w:rStyle w:val="Lienhypertexte"/>
                <w:noProof/>
              </w:rPr>
              <w:t>Gérer les déconnexions</w:t>
            </w:r>
            <w:r>
              <w:rPr>
                <w:noProof/>
                <w:webHidden/>
              </w:rPr>
              <w:tab/>
            </w:r>
            <w:r>
              <w:rPr>
                <w:noProof/>
                <w:webHidden/>
              </w:rPr>
              <w:fldChar w:fldCharType="begin"/>
            </w:r>
            <w:r>
              <w:rPr>
                <w:noProof/>
                <w:webHidden/>
              </w:rPr>
              <w:instrText xml:space="preserve"> PAGEREF _Toc103869949 \h </w:instrText>
            </w:r>
            <w:r>
              <w:rPr>
                <w:noProof/>
                <w:webHidden/>
              </w:rPr>
            </w:r>
            <w:r>
              <w:rPr>
                <w:noProof/>
                <w:webHidden/>
              </w:rPr>
              <w:fldChar w:fldCharType="separate"/>
            </w:r>
            <w:r>
              <w:rPr>
                <w:noProof/>
                <w:webHidden/>
              </w:rPr>
              <w:t>34</w:t>
            </w:r>
            <w:r>
              <w:rPr>
                <w:noProof/>
                <w:webHidden/>
              </w:rPr>
              <w:fldChar w:fldCharType="end"/>
            </w:r>
          </w:hyperlink>
        </w:p>
        <w:p w14:paraId="4893E97B" w14:textId="0576CB35" w:rsidR="002C662C" w:rsidRDefault="002C662C">
          <w:pPr>
            <w:pStyle w:val="TM2"/>
            <w:tabs>
              <w:tab w:val="left" w:pos="880"/>
              <w:tab w:val="right" w:leader="dot" w:pos="9060"/>
            </w:tabs>
            <w:rPr>
              <w:rFonts w:eastAsiaTheme="minorEastAsia"/>
              <w:noProof/>
              <w:sz w:val="22"/>
              <w:lang w:eastAsia="fr-CH"/>
            </w:rPr>
          </w:pPr>
          <w:hyperlink w:anchor="_Toc103869950" w:history="1">
            <w:r w:rsidRPr="002C1A06">
              <w:rPr>
                <w:rStyle w:val="Lienhypertexte"/>
                <w:noProof/>
              </w:rPr>
              <w:t>9.2.</w:t>
            </w:r>
            <w:r>
              <w:rPr>
                <w:rFonts w:eastAsiaTheme="minorEastAsia"/>
                <w:noProof/>
                <w:sz w:val="22"/>
                <w:lang w:eastAsia="fr-CH"/>
              </w:rPr>
              <w:tab/>
            </w:r>
            <w:r w:rsidRPr="002C1A06">
              <w:rPr>
                <w:rStyle w:val="Lienhypertexte"/>
                <w:noProof/>
              </w:rPr>
              <w:t>Ajout d’autre extension</w:t>
            </w:r>
            <w:r>
              <w:rPr>
                <w:noProof/>
                <w:webHidden/>
              </w:rPr>
              <w:tab/>
            </w:r>
            <w:r>
              <w:rPr>
                <w:noProof/>
                <w:webHidden/>
              </w:rPr>
              <w:fldChar w:fldCharType="begin"/>
            </w:r>
            <w:r>
              <w:rPr>
                <w:noProof/>
                <w:webHidden/>
              </w:rPr>
              <w:instrText xml:space="preserve"> PAGEREF _Toc103869950 \h </w:instrText>
            </w:r>
            <w:r>
              <w:rPr>
                <w:noProof/>
                <w:webHidden/>
              </w:rPr>
            </w:r>
            <w:r>
              <w:rPr>
                <w:noProof/>
                <w:webHidden/>
              </w:rPr>
              <w:fldChar w:fldCharType="separate"/>
            </w:r>
            <w:r>
              <w:rPr>
                <w:noProof/>
                <w:webHidden/>
              </w:rPr>
              <w:t>34</w:t>
            </w:r>
            <w:r>
              <w:rPr>
                <w:noProof/>
                <w:webHidden/>
              </w:rPr>
              <w:fldChar w:fldCharType="end"/>
            </w:r>
          </w:hyperlink>
        </w:p>
        <w:p w14:paraId="6D70EC52" w14:textId="72A83430" w:rsidR="002C662C" w:rsidRDefault="002C662C">
          <w:pPr>
            <w:pStyle w:val="TM2"/>
            <w:tabs>
              <w:tab w:val="left" w:pos="880"/>
              <w:tab w:val="right" w:leader="dot" w:pos="9060"/>
            </w:tabs>
            <w:rPr>
              <w:rFonts w:eastAsiaTheme="minorEastAsia"/>
              <w:noProof/>
              <w:sz w:val="22"/>
              <w:lang w:eastAsia="fr-CH"/>
            </w:rPr>
          </w:pPr>
          <w:hyperlink w:anchor="_Toc103869951" w:history="1">
            <w:r w:rsidRPr="002C1A06">
              <w:rPr>
                <w:rStyle w:val="Lienhypertexte"/>
                <w:noProof/>
              </w:rPr>
              <w:t>9.3.</w:t>
            </w:r>
            <w:r>
              <w:rPr>
                <w:rFonts w:eastAsiaTheme="minorEastAsia"/>
                <w:noProof/>
                <w:sz w:val="22"/>
                <w:lang w:eastAsia="fr-CH"/>
              </w:rPr>
              <w:tab/>
            </w:r>
            <w:r w:rsidRPr="002C1A06">
              <w:rPr>
                <w:rStyle w:val="Lienhypertexte"/>
                <w:noProof/>
              </w:rPr>
              <w:t>Amélioration graphique</w:t>
            </w:r>
            <w:r>
              <w:rPr>
                <w:noProof/>
                <w:webHidden/>
              </w:rPr>
              <w:tab/>
            </w:r>
            <w:r>
              <w:rPr>
                <w:noProof/>
                <w:webHidden/>
              </w:rPr>
              <w:fldChar w:fldCharType="begin"/>
            </w:r>
            <w:r>
              <w:rPr>
                <w:noProof/>
                <w:webHidden/>
              </w:rPr>
              <w:instrText xml:space="preserve"> PAGEREF _Toc103869951 \h </w:instrText>
            </w:r>
            <w:r>
              <w:rPr>
                <w:noProof/>
                <w:webHidden/>
              </w:rPr>
            </w:r>
            <w:r>
              <w:rPr>
                <w:noProof/>
                <w:webHidden/>
              </w:rPr>
              <w:fldChar w:fldCharType="separate"/>
            </w:r>
            <w:r>
              <w:rPr>
                <w:noProof/>
                <w:webHidden/>
              </w:rPr>
              <w:t>35</w:t>
            </w:r>
            <w:r>
              <w:rPr>
                <w:noProof/>
                <w:webHidden/>
              </w:rPr>
              <w:fldChar w:fldCharType="end"/>
            </w:r>
          </w:hyperlink>
        </w:p>
        <w:p w14:paraId="2027016C" w14:textId="58AC037F" w:rsidR="002C662C" w:rsidRDefault="002C662C">
          <w:pPr>
            <w:pStyle w:val="TM2"/>
            <w:tabs>
              <w:tab w:val="left" w:pos="880"/>
              <w:tab w:val="right" w:leader="dot" w:pos="9060"/>
            </w:tabs>
            <w:rPr>
              <w:rFonts w:eastAsiaTheme="minorEastAsia"/>
              <w:noProof/>
              <w:sz w:val="22"/>
              <w:lang w:eastAsia="fr-CH"/>
            </w:rPr>
          </w:pPr>
          <w:hyperlink w:anchor="_Toc103869952" w:history="1">
            <w:r w:rsidRPr="002C1A06">
              <w:rPr>
                <w:rStyle w:val="Lienhypertexte"/>
                <w:noProof/>
              </w:rPr>
              <w:t>9.4.</w:t>
            </w:r>
            <w:r>
              <w:rPr>
                <w:rFonts w:eastAsiaTheme="minorEastAsia"/>
                <w:noProof/>
                <w:sz w:val="22"/>
                <w:lang w:eastAsia="fr-CH"/>
              </w:rPr>
              <w:tab/>
            </w:r>
            <w:r w:rsidRPr="002C1A06">
              <w:rPr>
                <w:rStyle w:val="Lienhypertexte"/>
                <w:noProof/>
              </w:rPr>
              <w:t>Indiquer à l’utilisateur si une action n’est pas valide</w:t>
            </w:r>
            <w:r>
              <w:rPr>
                <w:noProof/>
                <w:webHidden/>
              </w:rPr>
              <w:tab/>
            </w:r>
            <w:r>
              <w:rPr>
                <w:noProof/>
                <w:webHidden/>
              </w:rPr>
              <w:fldChar w:fldCharType="begin"/>
            </w:r>
            <w:r>
              <w:rPr>
                <w:noProof/>
                <w:webHidden/>
              </w:rPr>
              <w:instrText xml:space="preserve"> PAGEREF _Toc103869952 \h </w:instrText>
            </w:r>
            <w:r>
              <w:rPr>
                <w:noProof/>
                <w:webHidden/>
              </w:rPr>
            </w:r>
            <w:r>
              <w:rPr>
                <w:noProof/>
                <w:webHidden/>
              </w:rPr>
              <w:fldChar w:fldCharType="separate"/>
            </w:r>
            <w:r>
              <w:rPr>
                <w:noProof/>
                <w:webHidden/>
              </w:rPr>
              <w:t>35</w:t>
            </w:r>
            <w:r>
              <w:rPr>
                <w:noProof/>
                <w:webHidden/>
              </w:rPr>
              <w:fldChar w:fldCharType="end"/>
            </w:r>
          </w:hyperlink>
        </w:p>
        <w:p w14:paraId="136E5AFD" w14:textId="444FC891" w:rsidR="002C662C" w:rsidRDefault="002C662C">
          <w:pPr>
            <w:pStyle w:val="TM1"/>
            <w:tabs>
              <w:tab w:val="left" w:pos="660"/>
              <w:tab w:val="right" w:leader="dot" w:pos="9060"/>
            </w:tabs>
            <w:rPr>
              <w:rFonts w:asciiTheme="minorHAnsi" w:eastAsiaTheme="minorEastAsia" w:hAnsiTheme="minorHAnsi" w:cstheme="minorBidi"/>
              <w:noProof/>
              <w:sz w:val="22"/>
              <w:szCs w:val="22"/>
              <w:lang w:eastAsia="fr-CH"/>
            </w:rPr>
          </w:pPr>
          <w:hyperlink w:anchor="_Toc103869953" w:history="1">
            <w:r w:rsidRPr="002C1A06">
              <w:rPr>
                <w:rStyle w:val="Lienhypertexte"/>
                <w:noProof/>
                <w14:scene3d>
                  <w14:camera w14:prst="orthographicFront"/>
                  <w14:lightRig w14:rig="threePt" w14:dir="t">
                    <w14:rot w14:lat="0" w14:lon="0" w14:rev="0"/>
                  </w14:lightRig>
                </w14:scene3d>
              </w:rPr>
              <w:t>10.</w:t>
            </w:r>
            <w:r>
              <w:rPr>
                <w:rFonts w:asciiTheme="minorHAnsi" w:eastAsiaTheme="minorEastAsia" w:hAnsiTheme="minorHAnsi" w:cstheme="minorBidi"/>
                <w:noProof/>
                <w:sz w:val="22"/>
                <w:szCs w:val="22"/>
                <w:lang w:eastAsia="fr-CH"/>
              </w:rPr>
              <w:tab/>
            </w:r>
            <w:r w:rsidRPr="002C1A06">
              <w:rPr>
                <w:rStyle w:val="Lienhypertexte"/>
                <w:noProof/>
              </w:rPr>
              <w:t>Conclusion</w:t>
            </w:r>
            <w:r>
              <w:rPr>
                <w:noProof/>
                <w:webHidden/>
              </w:rPr>
              <w:tab/>
            </w:r>
            <w:r>
              <w:rPr>
                <w:noProof/>
                <w:webHidden/>
              </w:rPr>
              <w:fldChar w:fldCharType="begin"/>
            </w:r>
            <w:r>
              <w:rPr>
                <w:noProof/>
                <w:webHidden/>
              </w:rPr>
              <w:instrText xml:space="preserve"> PAGEREF _Toc103869953 \h </w:instrText>
            </w:r>
            <w:r>
              <w:rPr>
                <w:noProof/>
                <w:webHidden/>
              </w:rPr>
            </w:r>
            <w:r>
              <w:rPr>
                <w:noProof/>
                <w:webHidden/>
              </w:rPr>
              <w:fldChar w:fldCharType="separate"/>
            </w:r>
            <w:r>
              <w:rPr>
                <w:noProof/>
                <w:webHidden/>
              </w:rPr>
              <w:t>36</w:t>
            </w:r>
            <w:r>
              <w:rPr>
                <w:noProof/>
                <w:webHidden/>
              </w:rPr>
              <w:fldChar w:fldCharType="end"/>
            </w:r>
          </w:hyperlink>
        </w:p>
        <w:p w14:paraId="0BA54BB8" w14:textId="6376C300" w:rsidR="002C662C" w:rsidRDefault="002C662C">
          <w:pPr>
            <w:pStyle w:val="TM1"/>
            <w:tabs>
              <w:tab w:val="left" w:pos="660"/>
              <w:tab w:val="right" w:leader="dot" w:pos="9060"/>
            </w:tabs>
            <w:rPr>
              <w:rFonts w:asciiTheme="minorHAnsi" w:eastAsiaTheme="minorEastAsia" w:hAnsiTheme="minorHAnsi" w:cstheme="minorBidi"/>
              <w:noProof/>
              <w:sz w:val="22"/>
              <w:szCs w:val="22"/>
              <w:lang w:eastAsia="fr-CH"/>
            </w:rPr>
          </w:pPr>
          <w:hyperlink w:anchor="_Toc103869954" w:history="1">
            <w:r w:rsidRPr="002C1A06">
              <w:rPr>
                <w:rStyle w:val="Lienhypertexte"/>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eastAsia="fr-CH"/>
              </w:rPr>
              <w:tab/>
            </w:r>
            <w:r w:rsidRPr="002C1A06">
              <w:rPr>
                <w:rStyle w:val="Lienhypertexte"/>
                <w:noProof/>
              </w:rPr>
              <w:t>Annexes</w:t>
            </w:r>
            <w:r>
              <w:rPr>
                <w:noProof/>
                <w:webHidden/>
              </w:rPr>
              <w:tab/>
            </w:r>
            <w:r>
              <w:rPr>
                <w:noProof/>
                <w:webHidden/>
              </w:rPr>
              <w:fldChar w:fldCharType="begin"/>
            </w:r>
            <w:r>
              <w:rPr>
                <w:noProof/>
                <w:webHidden/>
              </w:rPr>
              <w:instrText xml:space="preserve"> PAGEREF _Toc103869954 \h </w:instrText>
            </w:r>
            <w:r>
              <w:rPr>
                <w:noProof/>
                <w:webHidden/>
              </w:rPr>
            </w:r>
            <w:r>
              <w:rPr>
                <w:noProof/>
                <w:webHidden/>
              </w:rPr>
              <w:fldChar w:fldCharType="separate"/>
            </w:r>
            <w:r>
              <w:rPr>
                <w:noProof/>
                <w:webHidden/>
              </w:rPr>
              <w:t>37</w:t>
            </w:r>
            <w:r>
              <w:rPr>
                <w:noProof/>
                <w:webHidden/>
              </w:rPr>
              <w:fldChar w:fldCharType="end"/>
            </w:r>
          </w:hyperlink>
        </w:p>
        <w:p w14:paraId="5F5680F9" w14:textId="707C7087" w:rsidR="002C662C" w:rsidRDefault="002C662C">
          <w:pPr>
            <w:pStyle w:val="TM2"/>
            <w:tabs>
              <w:tab w:val="left" w:pos="1100"/>
              <w:tab w:val="right" w:leader="dot" w:pos="9060"/>
            </w:tabs>
            <w:rPr>
              <w:rFonts w:eastAsiaTheme="minorEastAsia"/>
              <w:noProof/>
              <w:sz w:val="22"/>
              <w:lang w:eastAsia="fr-CH"/>
            </w:rPr>
          </w:pPr>
          <w:hyperlink w:anchor="_Toc103869955" w:history="1">
            <w:r w:rsidRPr="002C1A06">
              <w:rPr>
                <w:rStyle w:val="Lienhypertexte"/>
                <w:noProof/>
              </w:rPr>
              <w:t>11.1.</w:t>
            </w:r>
            <w:r>
              <w:rPr>
                <w:rFonts w:eastAsiaTheme="minorEastAsia"/>
                <w:noProof/>
                <w:sz w:val="22"/>
                <w:lang w:eastAsia="fr-CH"/>
              </w:rPr>
              <w:tab/>
            </w:r>
            <w:r w:rsidRPr="002C1A06">
              <w:rPr>
                <w:rStyle w:val="Lienhypertexte"/>
                <w:noProof/>
              </w:rPr>
              <w:t>Journal de bord</w:t>
            </w:r>
            <w:r>
              <w:rPr>
                <w:noProof/>
                <w:webHidden/>
              </w:rPr>
              <w:tab/>
            </w:r>
            <w:r>
              <w:rPr>
                <w:noProof/>
                <w:webHidden/>
              </w:rPr>
              <w:fldChar w:fldCharType="begin"/>
            </w:r>
            <w:r>
              <w:rPr>
                <w:noProof/>
                <w:webHidden/>
              </w:rPr>
              <w:instrText xml:space="preserve"> PAGEREF _Toc103869955 \h </w:instrText>
            </w:r>
            <w:r>
              <w:rPr>
                <w:noProof/>
                <w:webHidden/>
              </w:rPr>
            </w:r>
            <w:r>
              <w:rPr>
                <w:noProof/>
                <w:webHidden/>
              </w:rPr>
              <w:fldChar w:fldCharType="separate"/>
            </w:r>
            <w:r>
              <w:rPr>
                <w:noProof/>
                <w:webHidden/>
              </w:rPr>
              <w:t>37</w:t>
            </w:r>
            <w:r>
              <w:rPr>
                <w:noProof/>
                <w:webHidden/>
              </w:rPr>
              <w:fldChar w:fldCharType="end"/>
            </w:r>
          </w:hyperlink>
        </w:p>
        <w:p w14:paraId="149EB3F7" w14:textId="3BD7DABA" w:rsidR="002C662C" w:rsidRDefault="002C662C">
          <w:pPr>
            <w:pStyle w:val="TM2"/>
            <w:tabs>
              <w:tab w:val="left" w:pos="1100"/>
              <w:tab w:val="right" w:leader="dot" w:pos="9060"/>
            </w:tabs>
            <w:rPr>
              <w:rFonts w:eastAsiaTheme="minorEastAsia"/>
              <w:noProof/>
              <w:sz w:val="22"/>
              <w:lang w:eastAsia="fr-CH"/>
            </w:rPr>
          </w:pPr>
          <w:hyperlink w:anchor="_Toc103869956" w:history="1">
            <w:r w:rsidRPr="002C1A06">
              <w:rPr>
                <w:rStyle w:val="Lienhypertexte"/>
                <w:noProof/>
              </w:rPr>
              <w:t>11.2.</w:t>
            </w:r>
            <w:r>
              <w:rPr>
                <w:rFonts w:eastAsiaTheme="minorEastAsia"/>
                <w:noProof/>
                <w:sz w:val="22"/>
                <w:lang w:eastAsia="fr-CH"/>
              </w:rPr>
              <w:tab/>
            </w:r>
            <w:r w:rsidRPr="002C1A06">
              <w:rPr>
                <w:rStyle w:val="Lienhypertexte"/>
                <w:noProof/>
              </w:rPr>
              <w:t>Cahier des charges</w:t>
            </w:r>
            <w:r>
              <w:rPr>
                <w:noProof/>
                <w:webHidden/>
              </w:rPr>
              <w:tab/>
            </w:r>
            <w:r>
              <w:rPr>
                <w:noProof/>
                <w:webHidden/>
              </w:rPr>
              <w:fldChar w:fldCharType="begin"/>
            </w:r>
            <w:r>
              <w:rPr>
                <w:noProof/>
                <w:webHidden/>
              </w:rPr>
              <w:instrText xml:space="preserve"> PAGEREF _Toc103869956 \h </w:instrText>
            </w:r>
            <w:r>
              <w:rPr>
                <w:noProof/>
                <w:webHidden/>
              </w:rPr>
            </w:r>
            <w:r>
              <w:rPr>
                <w:noProof/>
                <w:webHidden/>
              </w:rPr>
              <w:fldChar w:fldCharType="separate"/>
            </w:r>
            <w:r>
              <w:rPr>
                <w:noProof/>
                <w:webHidden/>
              </w:rPr>
              <w:t>37</w:t>
            </w:r>
            <w:r>
              <w:rPr>
                <w:noProof/>
                <w:webHidden/>
              </w:rPr>
              <w:fldChar w:fldCharType="end"/>
            </w:r>
          </w:hyperlink>
        </w:p>
        <w:p w14:paraId="276AC69A" w14:textId="02AB5938" w:rsidR="002C662C" w:rsidRDefault="002C662C">
          <w:pPr>
            <w:pStyle w:val="TM2"/>
            <w:tabs>
              <w:tab w:val="left" w:pos="1100"/>
              <w:tab w:val="right" w:leader="dot" w:pos="9060"/>
            </w:tabs>
            <w:rPr>
              <w:rFonts w:eastAsiaTheme="minorEastAsia"/>
              <w:noProof/>
              <w:sz w:val="22"/>
              <w:lang w:eastAsia="fr-CH"/>
            </w:rPr>
          </w:pPr>
          <w:hyperlink w:anchor="_Toc103869957" w:history="1">
            <w:r w:rsidRPr="002C1A06">
              <w:rPr>
                <w:rStyle w:val="Lienhypertexte"/>
                <w:noProof/>
              </w:rPr>
              <w:t>11.3.</w:t>
            </w:r>
            <w:r>
              <w:rPr>
                <w:rFonts w:eastAsiaTheme="minorEastAsia"/>
                <w:noProof/>
                <w:sz w:val="22"/>
                <w:lang w:eastAsia="fr-CH"/>
              </w:rPr>
              <w:tab/>
            </w:r>
            <w:r w:rsidRPr="002C1A06">
              <w:rPr>
                <w:rStyle w:val="Lienhypertexte"/>
                <w:noProof/>
              </w:rPr>
              <w:t>Références</w:t>
            </w:r>
            <w:r>
              <w:rPr>
                <w:noProof/>
                <w:webHidden/>
              </w:rPr>
              <w:tab/>
            </w:r>
            <w:r>
              <w:rPr>
                <w:noProof/>
                <w:webHidden/>
              </w:rPr>
              <w:fldChar w:fldCharType="begin"/>
            </w:r>
            <w:r>
              <w:rPr>
                <w:noProof/>
                <w:webHidden/>
              </w:rPr>
              <w:instrText xml:space="preserve"> PAGEREF _Toc103869957 \h </w:instrText>
            </w:r>
            <w:r>
              <w:rPr>
                <w:noProof/>
                <w:webHidden/>
              </w:rPr>
            </w:r>
            <w:r>
              <w:rPr>
                <w:noProof/>
                <w:webHidden/>
              </w:rPr>
              <w:fldChar w:fldCharType="separate"/>
            </w:r>
            <w:r>
              <w:rPr>
                <w:noProof/>
                <w:webHidden/>
              </w:rPr>
              <w:t>37</w:t>
            </w:r>
            <w:r>
              <w:rPr>
                <w:noProof/>
                <w:webHidden/>
              </w:rPr>
              <w:fldChar w:fldCharType="end"/>
            </w:r>
          </w:hyperlink>
        </w:p>
        <w:p w14:paraId="080B2F2E" w14:textId="43E8F1A7" w:rsidR="00E603CA" w:rsidRDefault="00E603CA">
          <w:r w:rsidRPr="00B953DB">
            <w:rPr>
              <w:sz w:val="32"/>
            </w:rPr>
            <w:fldChar w:fldCharType="end"/>
          </w:r>
        </w:p>
      </w:sdtContent>
    </w:sdt>
    <w:p w14:paraId="5291C4FA" w14:textId="77777777" w:rsidR="00725496" w:rsidRDefault="00725496" w:rsidP="00CF03DF">
      <w:pPr>
        <w:pStyle w:val="Texte"/>
        <w:sectPr w:rsidR="00725496" w:rsidSect="00A45E5B">
          <w:headerReference w:type="default" r:id="rId9"/>
          <w:footerReference w:type="default" r:id="rId10"/>
          <w:pgSz w:w="11906" w:h="16838"/>
          <w:pgMar w:top="1134" w:right="1418" w:bottom="1134" w:left="1418" w:header="567" w:footer="567" w:gutter="0"/>
          <w:pgNumType w:start="0"/>
          <w:cols w:space="708"/>
          <w:titlePg/>
          <w:docGrid w:linePitch="360"/>
        </w:sectPr>
      </w:pPr>
    </w:p>
    <w:p w14:paraId="78EBF7C0" w14:textId="1B7D10B1" w:rsidR="00CF03DF" w:rsidRPr="00BD477A" w:rsidRDefault="00CF03DF" w:rsidP="003640DA">
      <w:pPr>
        <w:pStyle w:val="Titre20"/>
      </w:pPr>
      <w:bookmarkStart w:id="1" w:name="_Toc536436468"/>
      <w:bookmarkStart w:id="2" w:name="_Toc103869916"/>
      <w:r w:rsidRPr="003640DA">
        <w:lastRenderedPageBreak/>
        <w:t>Introduction</w:t>
      </w:r>
      <w:bookmarkEnd w:id="1"/>
      <w:bookmarkEnd w:id="2"/>
    </w:p>
    <w:p w14:paraId="0F8C6C93" w14:textId="4C3521D2" w:rsidR="00E01139" w:rsidRPr="00BD477A" w:rsidRDefault="00F836DA" w:rsidP="00E01139">
      <w:pPr>
        <w:pStyle w:val="Texte"/>
      </w:pPr>
      <w:bookmarkStart w:id="3" w:name="_Toc536436469"/>
      <w:r w:rsidRPr="00BD477A">
        <w:t>Dans le cadre du TPI</w:t>
      </w:r>
      <w:r w:rsidR="005B47B7">
        <w:t xml:space="preserve"> de fin de formation</w:t>
      </w:r>
      <w:r w:rsidRPr="00BD477A">
        <w:t xml:space="preserve">, </w:t>
      </w:r>
      <w:r w:rsidR="008D7AE3">
        <w:t xml:space="preserve">le mandat </w:t>
      </w:r>
      <w:r w:rsidR="005B47B7">
        <w:t xml:space="preserve">qui m’est </w:t>
      </w:r>
      <w:r w:rsidR="008D7AE3">
        <w:t xml:space="preserve">attribué </w:t>
      </w:r>
      <w:r w:rsidR="00DD1055">
        <w:t xml:space="preserve">est de </w:t>
      </w:r>
      <w:r w:rsidRPr="00BD477A">
        <w:t xml:space="preserve">recréer en C# </w:t>
      </w:r>
      <w:proofErr w:type="spellStart"/>
      <w:r w:rsidRPr="00BD477A">
        <w:t>Winform</w:t>
      </w:r>
      <w:proofErr w:type="spellEnd"/>
      <w:r w:rsidRPr="00BD477A">
        <w:t xml:space="preserve"> le jeu de carte Hanabi. </w:t>
      </w:r>
      <w:r w:rsidR="008F2C74" w:rsidRPr="00BD477A">
        <w:t>L</w:t>
      </w:r>
      <w:r w:rsidR="008F2C74">
        <w:t>’</w:t>
      </w:r>
      <w:r w:rsidR="008F2C74" w:rsidRPr="00BD477A">
        <w:t xml:space="preserve">objectif du projet </w:t>
      </w:r>
      <w:r w:rsidR="008F2C74">
        <w:t>est de</w:t>
      </w:r>
      <w:r w:rsidR="008F2C74" w:rsidRPr="00BD477A">
        <w:t xml:space="preserve"> </w:t>
      </w:r>
      <w:r w:rsidR="008F2C74">
        <w:t xml:space="preserve">montrer que l’on est capable de </w:t>
      </w:r>
      <w:r w:rsidR="008F2C74" w:rsidRPr="00BD477A">
        <w:t xml:space="preserve">suivre </w:t>
      </w:r>
      <w:r w:rsidR="008F2C74">
        <w:t>un</w:t>
      </w:r>
      <w:r w:rsidR="008F2C74" w:rsidRPr="00BD477A">
        <w:t xml:space="preserve"> cahier des charges </w:t>
      </w:r>
      <w:r w:rsidR="008F2C74">
        <w:t>donné et de réaliser le développement d’une application complexe.</w:t>
      </w:r>
    </w:p>
    <w:p w14:paraId="64938C38" w14:textId="3BB5174B" w:rsidR="001C0C19" w:rsidRPr="00BD477A" w:rsidRDefault="008F2C74" w:rsidP="00E01139">
      <w:pPr>
        <w:pStyle w:val="Texte"/>
      </w:pPr>
      <w:r w:rsidRPr="00BD477A">
        <w:t>La particularité principale d</w:t>
      </w:r>
      <w:r>
        <w:t>e ce</w:t>
      </w:r>
      <w:r w:rsidRPr="00BD477A">
        <w:t xml:space="preserve"> mandat </w:t>
      </w:r>
      <w:r>
        <w:t xml:space="preserve">est </w:t>
      </w:r>
      <w:r w:rsidRPr="00BD477A">
        <w:t>d’ajouter</w:t>
      </w:r>
      <w:r>
        <w:t xml:space="preserve"> au jeu Hanabi</w:t>
      </w:r>
      <w:r w:rsidRPr="00BD477A">
        <w:t xml:space="preserve"> une dimension réseau</w:t>
      </w:r>
      <w:r>
        <w:t xml:space="preserve"> et</w:t>
      </w:r>
      <w:r w:rsidRPr="00BD477A">
        <w:t xml:space="preserve"> un mode multijoueur.</w:t>
      </w:r>
      <w:r>
        <w:t xml:space="preserve"> </w:t>
      </w:r>
      <w:r w:rsidR="008D7AE3">
        <w:t>Il s’agit</w:t>
      </w:r>
      <w:r>
        <w:t>,</w:t>
      </w:r>
      <w:r w:rsidR="008D7AE3">
        <w:t xml:space="preserve"> de</w:t>
      </w:r>
      <w:r w:rsidR="00ED1F9E" w:rsidRPr="00BD477A">
        <w:t xml:space="preserve"> pouvoir jouer en suivant les règles de base</w:t>
      </w:r>
      <w:r>
        <w:t xml:space="preserve"> d</w:t>
      </w:r>
      <w:r w:rsidR="00ED1F9E" w:rsidRPr="00BD477A">
        <w:t xml:space="preserve">u jeu de carte </w:t>
      </w:r>
      <w:r w:rsidR="008D7AE3">
        <w:t>de</w:t>
      </w:r>
      <w:r w:rsidR="00ED1F9E" w:rsidRPr="00BD477A">
        <w:t xml:space="preserve"> 2</w:t>
      </w:r>
      <w:r w:rsidR="00275821">
        <w:t xml:space="preserve"> </w:t>
      </w:r>
      <w:r w:rsidR="008D7AE3">
        <w:t>à</w:t>
      </w:r>
      <w:r w:rsidR="00ED1F9E" w:rsidRPr="00BD477A">
        <w:t xml:space="preserve"> 5 joueurs</w:t>
      </w:r>
      <w:r w:rsidR="003E2866" w:rsidRPr="00BD477A">
        <w:t>.</w:t>
      </w:r>
      <w:r w:rsidR="008D7AE3">
        <w:t xml:space="preserve"> L</w:t>
      </w:r>
      <w:r w:rsidR="00F53BD7" w:rsidRPr="00BD477A">
        <w:t>es possibilités</w:t>
      </w:r>
      <w:r w:rsidR="003E2866" w:rsidRPr="00BD477A">
        <w:t xml:space="preserve"> d</w:t>
      </w:r>
      <w:r w:rsidR="008D7AE3">
        <w:t>u</w:t>
      </w:r>
      <w:r w:rsidR="003E2866" w:rsidRPr="00BD477A">
        <w:t xml:space="preserve"> jeu</w:t>
      </w:r>
      <w:r w:rsidR="008D7AE3">
        <w:t xml:space="preserve"> sont les</w:t>
      </w:r>
      <w:r w:rsidR="003E2866" w:rsidRPr="00BD477A">
        <w:t xml:space="preserve"> suivant</w:t>
      </w:r>
      <w:r w:rsidR="008D7AE3">
        <w:t>es</w:t>
      </w:r>
      <w:r w:rsidR="003E2866" w:rsidRPr="00BD477A">
        <w:t xml:space="preserve"> : Jouer une carte dans la zone de point, défausser une carte et enfin </w:t>
      </w:r>
      <w:r w:rsidR="00485549" w:rsidRPr="00BD477A">
        <w:t>ré</w:t>
      </w:r>
      <w:r w:rsidR="00485549">
        <w:t>véler</w:t>
      </w:r>
      <w:r w:rsidR="003E2866" w:rsidRPr="00BD477A">
        <w:t xml:space="preserve"> un indice.</w:t>
      </w:r>
      <w:r w:rsidR="00F53BD7" w:rsidRPr="00BD477A">
        <w:t xml:space="preserve"> </w:t>
      </w:r>
      <w:r w:rsidR="00485549">
        <w:t>L</w:t>
      </w:r>
      <w:r w:rsidR="00B64F20" w:rsidRPr="00BD477A">
        <w:t>es règles de base d’</w:t>
      </w:r>
      <w:r w:rsidR="009D460B" w:rsidRPr="00BD477A">
        <w:t>Hanabi</w:t>
      </w:r>
      <w:r w:rsidR="002F7E85">
        <w:t xml:space="preserve"> devront être suivi</w:t>
      </w:r>
      <w:r w:rsidR="00D71F31">
        <w:t>es</w:t>
      </w:r>
      <w:r w:rsidR="002F7E85">
        <w:t xml:space="preserve"> à la lettre</w:t>
      </w:r>
      <w:r w:rsidR="00B64F20" w:rsidRPr="00BD477A">
        <w:t>.</w:t>
      </w:r>
      <w:r w:rsidR="00052982" w:rsidRPr="00BD477A">
        <w:t xml:space="preserve"> </w:t>
      </w:r>
      <w:r w:rsidR="00F53BD7" w:rsidRPr="00BD477A">
        <w:t xml:space="preserve">En plus de ces actions, </w:t>
      </w:r>
      <w:r w:rsidR="00283E03">
        <w:t>le cahier des charges</w:t>
      </w:r>
      <w:r w:rsidR="001229EC">
        <w:t xml:space="preserve"> donne la possibilité</w:t>
      </w:r>
      <w:r w:rsidR="00B64F20" w:rsidRPr="00BD477A">
        <w:t xml:space="preserve"> </w:t>
      </w:r>
      <w:r w:rsidR="009D460B" w:rsidRPr="00BD477A">
        <w:t>à</w:t>
      </w:r>
      <w:r w:rsidR="00B64F20" w:rsidRPr="00BD477A">
        <w:t xml:space="preserve"> l’utilisateur de déplacer </w:t>
      </w:r>
      <w:r w:rsidR="001229EC">
        <w:t>s</w:t>
      </w:r>
      <w:r w:rsidR="00B64F20" w:rsidRPr="00BD477A">
        <w:t xml:space="preserve">es cartes et </w:t>
      </w:r>
      <w:r w:rsidR="00DE76A8" w:rsidRPr="00BD477A">
        <w:t xml:space="preserve">de </w:t>
      </w:r>
      <w:r w:rsidR="00B64F20" w:rsidRPr="00BD477A">
        <w:t>les marqu</w:t>
      </w:r>
      <w:r w:rsidR="00AD3DE4">
        <w:t>er</w:t>
      </w:r>
      <w:r w:rsidR="00B64F20" w:rsidRPr="00BD477A">
        <w:t>.</w:t>
      </w:r>
    </w:p>
    <w:p w14:paraId="6944BCF2" w14:textId="1C6F826A" w:rsidR="0018628C" w:rsidRPr="00BD477A" w:rsidRDefault="0018628C" w:rsidP="00E01139">
      <w:pPr>
        <w:pStyle w:val="Texte"/>
      </w:pPr>
      <w:r w:rsidRPr="00BD477A">
        <w:t xml:space="preserve">Pour </w:t>
      </w:r>
      <w:r w:rsidR="00A45BDB">
        <w:t>la partie technique du</w:t>
      </w:r>
      <w:r w:rsidRPr="00BD477A">
        <w:t xml:space="preserve"> projet, il </w:t>
      </w:r>
      <w:r w:rsidR="00A45BDB">
        <w:t xml:space="preserve">est </w:t>
      </w:r>
      <w:r w:rsidRPr="00BD477A">
        <w:t xml:space="preserve">demandé </w:t>
      </w:r>
      <w:r w:rsidR="008F00E9" w:rsidRPr="00BD477A">
        <w:t xml:space="preserve">une programmation </w:t>
      </w:r>
      <w:r w:rsidR="00E80F1A">
        <w:t xml:space="preserve">orienté </w:t>
      </w:r>
      <w:r w:rsidR="008F00E9" w:rsidRPr="00BD477A">
        <w:t>objet.</w:t>
      </w:r>
      <w:r w:rsidR="007943C2" w:rsidRPr="00BD477A">
        <w:t xml:space="preserve"> Un protocole de test précis testant </w:t>
      </w:r>
      <w:r w:rsidR="00E7199D" w:rsidRPr="00BD477A">
        <w:t>toutes les fonctionnalités</w:t>
      </w:r>
      <w:r w:rsidR="007943C2" w:rsidRPr="00BD477A">
        <w:t xml:space="preserve"> du programme est </w:t>
      </w:r>
      <w:r w:rsidR="00E80F1A">
        <w:t>aussi requis</w:t>
      </w:r>
      <w:r w:rsidR="00F21919">
        <w:t>.</w:t>
      </w:r>
    </w:p>
    <w:p w14:paraId="156CD72A" w14:textId="22F9F283" w:rsidR="00AA6A30" w:rsidRPr="00BD477A" w:rsidRDefault="000E60B5" w:rsidP="00E01139">
      <w:pPr>
        <w:pStyle w:val="Texte"/>
      </w:pPr>
      <w:r>
        <w:t>Le planning du projet</w:t>
      </w:r>
      <w:r w:rsidR="006461B7">
        <w:t xml:space="preserve"> </w:t>
      </w:r>
      <w:r>
        <w:t xml:space="preserve">est d’environ </w:t>
      </w:r>
      <w:r w:rsidR="00AC72CD" w:rsidRPr="00BD477A">
        <w:t xml:space="preserve">100h. </w:t>
      </w:r>
      <w:r w:rsidR="006461B7">
        <w:t>Du</w:t>
      </w:r>
      <w:r w:rsidR="00E51C2E">
        <w:t xml:space="preserve"> fait qu</w:t>
      </w:r>
      <w:r w:rsidR="00A35032">
        <w:t>e</w:t>
      </w:r>
      <w:r w:rsidR="00E51C2E">
        <w:t xml:space="preserve"> des délais</w:t>
      </w:r>
      <w:r w:rsidR="00A35032">
        <w:t xml:space="preserve"> doivent être</w:t>
      </w:r>
      <w:r w:rsidR="00E51C2E">
        <w:t xml:space="preserve"> </w:t>
      </w:r>
      <w:r w:rsidR="00AC72CD" w:rsidRPr="00BD477A">
        <w:t>respect</w:t>
      </w:r>
      <w:r w:rsidR="00A35032">
        <w:t>és</w:t>
      </w:r>
      <w:r w:rsidR="00AC72CD" w:rsidRPr="00BD477A">
        <w:t xml:space="preserve">, une planification du </w:t>
      </w:r>
      <w:r w:rsidR="005B47B7" w:rsidRPr="00BD477A">
        <w:t>travail</w:t>
      </w:r>
      <w:r w:rsidR="00AC72CD" w:rsidRPr="00BD477A">
        <w:t xml:space="preserve"> est </w:t>
      </w:r>
      <w:r w:rsidR="00EC1642">
        <w:t>attendue</w:t>
      </w:r>
      <w:r w:rsidR="00AC72CD" w:rsidRPr="00BD477A">
        <w:t xml:space="preserve">. Etant donné qu’il peut y avoir des imprévus, </w:t>
      </w:r>
      <w:r w:rsidR="000712F5">
        <w:t>les</w:t>
      </w:r>
      <w:r w:rsidR="00AA6A30" w:rsidRPr="00BD477A">
        <w:t xml:space="preserve"> planification</w:t>
      </w:r>
      <w:r w:rsidR="000712F5">
        <w:t>s</w:t>
      </w:r>
      <w:r w:rsidR="00AA6A30" w:rsidRPr="00BD477A">
        <w:t xml:space="preserve"> initiale et finale</w:t>
      </w:r>
      <w:r w:rsidR="00AC72CD" w:rsidRPr="00BD477A">
        <w:t xml:space="preserve"> apparaitront</w:t>
      </w:r>
      <w:r w:rsidR="006461B7">
        <w:t xml:space="preserve"> dans ce rapport</w:t>
      </w:r>
      <w:r w:rsidR="00AC72CD" w:rsidRPr="00BD477A">
        <w:t>.</w:t>
      </w:r>
    </w:p>
    <w:p w14:paraId="7B7040FC" w14:textId="24456628" w:rsidR="007943C2" w:rsidRPr="00BD477A" w:rsidRDefault="00AA6A30" w:rsidP="00E01139">
      <w:pPr>
        <w:pStyle w:val="Texte"/>
      </w:pPr>
      <w:r w:rsidRPr="00BD477A">
        <w:br w:type="page"/>
      </w:r>
    </w:p>
    <w:p w14:paraId="3BD0BAED" w14:textId="75769543" w:rsidR="003604BE" w:rsidRDefault="003604BE" w:rsidP="003640DA">
      <w:pPr>
        <w:pStyle w:val="Titre20"/>
      </w:pPr>
      <w:bookmarkStart w:id="4" w:name="_Toc103869917"/>
      <w:r>
        <w:lastRenderedPageBreak/>
        <w:t>Architecture réseau</w:t>
      </w:r>
      <w:bookmarkEnd w:id="4"/>
    </w:p>
    <w:p w14:paraId="0A997F5B" w14:textId="71B314D9" w:rsidR="00484AC1" w:rsidRDefault="00484AC1" w:rsidP="00CD3986">
      <w:pPr>
        <w:pStyle w:val="Texte"/>
      </w:pPr>
      <w:r>
        <w:t>Le programme développé utilise une architecture de type client-serveur.</w:t>
      </w:r>
      <w:r w:rsidR="004839A7">
        <w:t xml:space="preserve"> Au sein du réseau CPLN, des postes de travail exécuteront le jeu Hanabi qui se connectera sur un serveur.</w:t>
      </w:r>
    </w:p>
    <w:p w14:paraId="7E33BD1E" w14:textId="0EC9F38B" w:rsidR="00597233" w:rsidRDefault="00597233" w:rsidP="00CD3986">
      <w:pPr>
        <w:pStyle w:val="Texte"/>
      </w:pPr>
      <w:r>
        <w:t>Le protocole utilisé est TCP et la couche réseau est IP.</w:t>
      </w:r>
    </w:p>
    <w:p w14:paraId="0D498225" w14:textId="009B89A4" w:rsidR="003604BE" w:rsidRDefault="003604BE" w:rsidP="00CD3986">
      <w:pPr>
        <w:pStyle w:val="Image"/>
      </w:pPr>
      <w:r w:rsidRPr="00CD3986">
        <w:drawing>
          <wp:inline distT="0" distB="0" distL="0" distR="0" wp14:anchorId="111B1F24" wp14:editId="58867268">
            <wp:extent cx="5759450" cy="261593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59450" cy="2615933"/>
                    </a:xfrm>
                    <a:prstGeom prst="rect">
                      <a:avLst/>
                    </a:prstGeom>
                    <a:noFill/>
                    <a:ln>
                      <a:noFill/>
                    </a:ln>
                    <a:effectLst>
                      <a:softEdge rad="25400"/>
                    </a:effectLst>
                  </pic:spPr>
                </pic:pic>
              </a:graphicData>
            </a:graphic>
          </wp:inline>
        </w:drawing>
      </w:r>
    </w:p>
    <w:p w14:paraId="58126CB4" w14:textId="4D28D530" w:rsidR="003604BE" w:rsidRPr="00BD477A" w:rsidRDefault="00763612" w:rsidP="003604BE">
      <w:pPr>
        <w:pStyle w:val="Texte"/>
      </w:pPr>
      <w:r>
        <w:t>Dans la démonstration, l</w:t>
      </w:r>
      <w:r w:rsidR="003604BE" w:rsidRPr="00BD477A">
        <w:t xml:space="preserve">e joueur 1 </w:t>
      </w:r>
      <w:r w:rsidR="00CD3986">
        <w:t>exécute</w:t>
      </w:r>
      <w:r>
        <w:t xml:space="preserve"> le programme</w:t>
      </w:r>
      <w:r w:rsidR="003604BE" w:rsidRPr="00BD477A">
        <w:t xml:space="preserve"> client et serveur en même temps</w:t>
      </w:r>
      <w:r>
        <w:t xml:space="preserve"> sur le même poste de travail</w:t>
      </w:r>
      <w:r w:rsidR="003604BE" w:rsidRPr="00BD477A">
        <w:t>. L</w:t>
      </w:r>
      <w:r>
        <w:t xml:space="preserve">es </w:t>
      </w:r>
      <w:r w:rsidR="003604BE" w:rsidRPr="00BD477A">
        <w:t>adresse</w:t>
      </w:r>
      <w:r>
        <w:t>s</w:t>
      </w:r>
      <w:r w:rsidR="003604BE" w:rsidRPr="00BD477A">
        <w:t xml:space="preserve"> IP </w:t>
      </w:r>
      <w:r>
        <w:t>sont</w:t>
      </w:r>
      <w:r w:rsidR="003604BE" w:rsidRPr="00BD477A">
        <w:t xml:space="preserve"> automatiquement </w:t>
      </w:r>
      <w:r w:rsidR="00CD3986" w:rsidRPr="00BD477A">
        <w:t>fournies</w:t>
      </w:r>
      <w:r w:rsidR="003604BE" w:rsidRPr="00BD477A">
        <w:t xml:space="preserve"> par le DHCP du CPLN.</w:t>
      </w:r>
    </w:p>
    <w:p w14:paraId="55E1161F" w14:textId="33895106" w:rsidR="003604BE" w:rsidRPr="00BD477A" w:rsidRDefault="003604BE" w:rsidP="003604BE">
      <w:pPr>
        <w:pStyle w:val="Texte"/>
      </w:pPr>
      <w:r w:rsidRPr="00BD477A">
        <w:t>Les postes</w:t>
      </w:r>
      <w:r w:rsidR="00CD3986">
        <w:t xml:space="preserve"> des joueurs 2 et 3</w:t>
      </w:r>
      <w:r w:rsidRPr="00BD477A">
        <w:t xml:space="preserve"> ont uniquement le </w:t>
      </w:r>
      <w:r w:rsidR="00CD3986">
        <w:t>jeu (client)</w:t>
      </w:r>
      <w:r w:rsidRPr="00BD477A">
        <w:t xml:space="preserve"> lancé sur leur machine. Leur</w:t>
      </w:r>
      <w:r w:rsidR="00CD3986">
        <w:t>s</w:t>
      </w:r>
      <w:r w:rsidRPr="00BD477A">
        <w:t xml:space="preserve"> adresse</w:t>
      </w:r>
      <w:r w:rsidR="00CD3986">
        <w:t>s</w:t>
      </w:r>
      <w:r w:rsidRPr="00BD477A">
        <w:t xml:space="preserve"> IP leur</w:t>
      </w:r>
      <w:r w:rsidR="00CD3986">
        <w:t>s</w:t>
      </w:r>
      <w:r w:rsidRPr="00BD477A">
        <w:t xml:space="preserve"> </w:t>
      </w:r>
      <w:r w:rsidR="00CD3986">
        <w:t>sont</w:t>
      </w:r>
      <w:r w:rsidRPr="00BD477A">
        <w:t xml:space="preserve"> aussi fourni par le DHCP de l’école.</w:t>
      </w:r>
    </w:p>
    <w:p w14:paraId="371A9035" w14:textId="667A0232" w:rsidR="003604BE" w:rsidRPr="00BD477A" w:rsidRDefault="003604BE" w:rsidP="003604BE">
      <w:pPr>
        <w:pStyle w:val="Texte"/>
      </w:pPr>
      <w:r w:rsidRPr="00BD477A">
        <w:t>Au CPLN, les adresses peuvent se trouver sur deux sous-réseau différent</w:t>
      </w:r>
      <w:r w:rsidR="00597233">
        <w:t>s</w:t>
      </w:r>
      <w:r w:rsidRPr="00BD477A">
        <w:t xml:space="preserve"> le premier 157.26.173.x et le deuxième en 157.26.174.x. L’attribution de ces adresses se fait aléatoirement, il est donc impossible de savoir à l’avance sur quel sous-réseau nous serons.</w:t>
      </w:r>
    </w:p>
    <w:p w14:paraId="7C5A5F5C" w14:textId="3209358D" w:rsidR="003604BE" w:rsidRPr="001E0B7E" w:rsidRDefault="001E0B7E" w:rsidP="001E0B7E">
      <w:pPr>
        <w:rPr>
          <w:rFonts w:ascii="Arial" w:hAnsi="Arial" w:cs="Arial"/>
          <w:sz w:val="24"/>
          <w:szCs w:val="24"/>
        </w:rPr>
      </w:pPr>
      <w:r>
        <w:br w:type="page"/>
      </w:r>
    </w:p>
    <w:p w14:paraId="02A525BE" w14:textId="125757D1" w:rsidR="0083067E" w:rsidRPr="00BD477A" w:rsidRDefault="0083067E" w:rsidP="003640DA">
      <w:pPr>
        <w:pStyle w:val="Titre20"/>
      </w:pPr>
      <w:bookmarkStart w:id="5" w:name="_Toc103869918"/>
      <w:r>
        <w:lastRenderedPageBreak/>
        <w:t>Technologies Utilisées</w:t>
      </w:r>
      <w:bookmarkEnd w:id="5"/>
    </w:p>
    <w:p w14:paraId="30F6E4E8" w14:textId="77777777" w:rsidR="0083067E" w:rsidRPr="00BD477A" w:rsidRDefault="0083067E" w:rsidP="0083067E">
      <w:pPr>
        <w:pStyle w:val="Puce"/>
      </w:pPr>
      <w:r w:rsidRPr="00BD477A">
        <w:t>Visual Studio</w:t>
      </w:r>
    </w:p>
    <w:p w14:paraId="0AB873C6" w14:textId="77777777" w:rsidR="0083067E" w:rsidRPr="00BD477A" w:rsidRDefault="0083067E" w:rsidP="0083067E">
      <w:pPr>
        <w:pStyle w:val="Puce"/>
      </w:pPr>
      <w:r w:rsidRPr="00BD477A">
        <w:t xml:space="preserve">C# </w:t>
      </w:r>
      <w:proofErr w:type="spellStart"/>
      <w:r w:rsidRPr="00BD477A">
        <w:t>Winform</w:t>
      </w:r>
      <w:proofErr w:type="spellEnd"/>
    </w:p>
    <w:p w14:paraId="271523CF" w14:textId="6D9344EC" w:rsidR="0083067E" w:rsidRPr="00BD477A" w:rsidRDefault="00AD16E7" w:rsidP="0083067E">
      <w:pPr>
        <w:pStyle w:val="Puce"/>
      </w:pPr>
      <w:r>
        <w:t xml:space="preserve">Librairie </w:t>
      </w:r>
      <w:proofErr w:type="spellStart"/>
      <w:r w:rsidR="0083067E" w:rsidRPr="00BD477A">
        <w:t>Networkcomms</w:t>
      </w:r>
      <w:proofErr w:type="spellEnd"/>
    </w:p>
    <w:p w14:paraId="710B92AA" w14:textId="6D354752" w:rsidR="0083067E" w:rsidRDefault="0078791F" w:rsidP="0083067E">
      <w:pPr>
        <w:pStyle w:val="Puce"/>
      </w:pPr>
      <w:r>
        <w:t xml:space="preserve">Librairie </w:t>
      </w:r>
      <w:proofErr w:type="spellStart"/>
      <w:r w:rsidR="0083067E" w:rsidRPr="00BD477A">
        <w:t>Newton</w:t>
      </w:r>
      <w:r w:rsidR="0053708D">
        <w:t>S</w:t>
      </w:r>
      <w:r w:rsidR="0083067E" w:rsidRPr="00BD477A">
        <w:t>oft</w:t>
      </w:r>
      <w:r w:rsidR="0053708D">
        <w:t>.Json</w:t>
      </w:r>
      <w:proofErr w:type="spellEnd"/>
    </w:p>
    <w:p w14:paraId="16C14DED" w14:textId="789BE9EB" w:rsidR="001E0B7E" w:rsidRDefault="001E0B7E" w:rsidP="001E0B7E">
      <w:pPr>
        <w:pStyle w:val="Puce"/>
      </w:pPr>
      <w:r w:rsidRPr="00BD477A">
        <w:t>Git</w:t>
      </w:r>
    </w:p>
    <w:p w14:paraId="50D64373" w14:textId="5434277F" w:rsidR="00D9459A" w:rsidRDefault="00D9459A" w:rsidP="003640DA">
      <w:pPr>
        <w:pStyle w:val="Titre30"/>
      </w:pPr>
      <w:bookmarkStart w:id="6" w:name="_Toc103869919"/>
      <w:proofErr w:type="spellStart"/>
      <w:r>
        <w:t>Networkcomms</w:t>
      </w:r>
      <w:bookmarkEnd w:id="6"/>
      <w:proofErr w:type="spellEnd"/>
    </w:p>
    <w:p w14:paraId="6FDC0601" w14:textId="13492668" w:rsidR="00D20BEE" w:rsidRDefault="00F27735" w:rsidP="00D20BEE">
      <w:pPr>
        <w:pStyle w:val="Texte"/>
      </w:pPr>
      <w:r>
        <w:t>C</w:t>
      </w:r>
      <w:r w:rsidR="00D20BEE">
        <w:t xml:space="preserve">ette librairie permet de mettre en place facilement </w:t>
      </w:r>
      <w:r w:rsidR="007D1A89">
        <w:t>des architectures client-serveur</w:t>
      </w:r>
      <w:r w:rsidR="00D20BEE">
        <w:t xml:space="preserve"> en C#</w:t>
      </w:r>
      <w:r w:rsidR="001F6F61">
        <w:t xml:space="preserve">. Elle permet de </w:t>
      </w:r>
      <w:r w:rsidR="00231AD3">
        <w:t>résoudre le problème du</w:t>
      </w:r>
      <w:r w:rsidR="00D20BEE">
        <w:t xml:space="preserve"> mode multi joueur.</w:t>
      </w:r>
      <w:r w:rsidR="007D1A89">
        <w:t xml:space="preserve"> La librairie fonctionne ainsi : </w:t>
      </w:r>
    </w:p>
    <w:p w14:paraId="5E680330" w14:textId="5E668961" w:rsidR="00B864AA" w:rsidRDefault="00131B91" w:rsidP="005A4A93">
      <w:pPr>
        <w:pStyle w:val="Texte"/>
      </w:pPr>
      <w:r>
        <w:t>Le jeu Hanabi qui s’exécute sur l’ordinateur du joueur est un client qui se connecte à un serveur. Le serveur</w:t>
      </w:r>
      <w:r w:rsidR="00047213">
        <w:t xml:space="preserve"> va abonner </w:t>
      </w:r>
      <w:r w:rsidR="001D4EE8">
        <w:t>la connexion du client a un ou plusieurs évènements identifi</w:t>
      </w:r>
      <w:r w:rsidR="004D4C56">
        <w:t>és</w:t>
      </w:r>
      <w:r w:rsidR="001D4EE8">
        <w:t xml:space="preserve"> par </w:t>
      </w:r>
      <w:r w:rsidR="004D4C56">
        <w:t>des</w:t>
      </w:r>
      <w:r w:rsidR="001D4EE8">
        <w:t xml:space="preserve"> identifiant</w:t>
      </w:r>
      <w:r w:rsidR="004D4C56">
        <w:t>s</w:t>
      </w:r>
      <w:r w:rsidR="00470D9F">
        <w:t xml:space="preserve"> e</w:t>
      </w:r>
      <w:r w:rsidR="0099695D">
        <w:t>t</w:t>
      </w:r>
      <w:r w:rsidR="00470D9F">
        <w:t xml:space="preserve"> représenté par</w:t>
      </w:r>
      <w:r w:rsidR="0099695D">
        <w:t xml:space="preserve"> une méthode.</w:t>
      </w:r>
    </w:p>
    <w:p w14:paraId="7640F86E" w14:textId="3B0350AE" w:rsidR="00047213" w:rsidRDefault="00193425" w:rsidP="005A4A93">
      <w:pPr>
        <w:pStyle w:val="Texte"/>
      </w:pPr>
      <w:r>
        <w:rPr>
          <w:noProof/>
        </w:rPr>
        <w:drawing>
          <wp:inline distT="0" distB="0" distL="0" distR="0" wp14:anchorId="0BB54609" wp14:editId="07DCC1CB">
            <wp:extent cx="5143500" cy="533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533400"/>
                    </a:xfrm>
                    <a:prstGeom prst="rect">
                      <a:avLst/>
                    </a:prstGeom>
                    <a:noFill/>
                    <a:ln>
                      <a:noFill/>
                    </a:ln>
                  </pic:spPr>
                </pic:pic>
              </a:graphicData>
            </a:graphic>
          </wp:inline>
        </w:drawing>
      </w:r>
    </w:p>
    <w:p w14:paraId="2D1DE313" w14:textId="508CFE12" w:rsidR="00047213" w:rsidRDefault="00193425" w:rsidP="005A4A93">
      <w:pPr>
        <w:pStyle w:val="Texte"/>
      </w:pPr>
      <w:r>
        <w:t xml:space="preserve">Ici le serveur </w:t>
      </w:r>
      <w:r w:rsidR="00144389">
        <w:t xml:space="preserve">abonne la connexion de chaque client a l’identifiant </w:t>
      </w:r>
      <w:proofErr w:type="spellStart"/>
      <w:r w:rsidR="00144389" w:rsidRPr="0081445C">
        <w:rPr>
          <w:color w:val="FF0000"/>
        </w:rPr>
        <w:t>PlayCard</w:t>
      </w:r>
      <w:proofErr w:type="spellEnd"/>
      <w:r w:rsidR="00144389">
        <w:t xml:space="preserve">. Ce paquet doit contenir </w:t>
      </w:r>
      <w:r w:rsidR="00144389" w:rsidRPr="00561F75">
        <w:rPr>
          <w:color w:val="0E57C4" w:themeColor="background2" w:themeShade="80"/>
        </w:rPr>
        <w:t xml:space="preserve">une chaine de caractère </w:t>
      </w:r>
      <w:r w:rsidR="00144389">
        <w:t xml:space="preserve">et </w:t>
      </w:r>
      <w:r w:rsidR="00A606FC">
        <w:t>appelle</w:t>
      </w:r>
      <w:r w:rsidR="00144389">
        <w:t xml:space="preserve"> la méthode </w:t>
      </w:r>
      <w:proofErr w:type="spellStart"/>
      <w:r w:rsidR="00144389" w:rsidRPr="0081445C">
        <w:rPr>
          <w:color w:val="FFC000"/>
        </w:rPr>
        <w:t>PlayCard</w:t>
      </w:r>
      <w:proofErr w:type="spellEnd"/>
      <w:r w:rsidR="00144389">
        <w:t xml:space="preserve"> une fois reçu.</w:t>
      </w:r>
    </w:p>
    <w:p w14:paraId="361EFAC7" w14:textId="40DF6701" w:rsidR="004C4A1E" w:rsidRDefault="004C4A1E" w:rsidP="005A4A93">
      <w:pPr>
        <w:pStyle w:val="Texte"/>
      </w:pPr>
      <w:r>
        <w:rPr>
          <w:noProof/>
        </w:rPr>
        <w:drawing>
          <wp:inline distT="0" distB="0" distL="0" distR="0" wp14:anchorId="6F11D365" wp14:editId="5CE10DE8">
            <wp:extent cx="5753100" cy="171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71450"/>
                    </a:xfrm>
                    <a:prstGeom prst="rect">
                      <a:avLst/>
                    </a:prstGeom>
                    <a:noFill/>
                    <a:ln>
                      <a:noFill/>
                    </a:ln>
                  </pic:spPr>
                </pic:pic>
              </a:graphicData>
            </a:graphic>
          </wp:inline>
        </w:drawing>
      </w:r>
    </w:p>
    <w:p w14:paraId="1DB35712" w14:textId="5B2B727D" w:rsidR="00047213" w:rsidRDefault="004C4A1E" w:rsidP="005A4A93">
      <w:pPr>
        <w:pStyle w:val="Texte"/>
      </w:pPr>
      <w:r>
        <w:t xml:space="preserve">Du </w:t>
      </w:r>
      <w:r w:rsidR="004F1285">
        <w:t>côté</w:t>
      </w:r>
      <w:r>
        <w:t xml:space="preserve"> du client, lorsque l’action </w:t>
      </w:r>
      <w:r w:rsidR="009A685A">
        <w:t>« </w:t>
      </w:r>
      <w:r>
        <w:t>jou</w:t>
      </w:r>
      <w:r w:rsidR="009A685A">
        <w:t>er</w:t>
      </w:r>
      <w:r>
        <w:t xml:space="preserve"> une carte</w:t>
      </w:r>
      <w:r w:rsidR="009A685A">
        <w:t> »</w:t>
      </w:r>
      <w:r>
        <w:t xml:space="preserve"> est </w:t>
      </w:r>
      <w:r w:rsidR="00A95AB2">
        <w:t>réalisé</w:t>
      </w:r>
      <w:r>
        <w:t xml:space="preserve"> par l’utilisateur, un paquet avec comme identifiant </w:t>
      </w:r>
      <w:proofErr w:type="spellStart"/>
      <w:r>
        <w:t>PlayCard</w:t>
      </w:r>
      <w:proofErr w:type="spellEnd"/>
      <w:r>
        <w:t xml:space="preserve"> </w:t>
      </w:r>
      <w:r w:rsidR="00A606FC">
        <w:t>et qui contient une chaine de caractère est envoyé.</w:t>
      </w:r>
    </w:p>
    <w:p w14:paraId="03BEA22D" w14:textId="72EA2F31" w:rsidR="00CE1040" w:rsidRDefault="00CE1040" w:rsidP="005A4A93">
      <w:pPr>
        <w:pStyle w:val="Texte"/>
      </w:pPr>
      <w:r>
        <w:t xml:space="preserve">Toute les actions que </w:t>
      </w:r>
      <w:r w:rsidR="00561F75">
        <w:t>les clients</w:t>
      </w:r>
      <w:r>
        <w:t xml:space="preserve"> peuvent faire corresponde</w:t>
      </w:r>
      <w:r w:rsidR="006130E8">
        <w:t>nt</w:t>
      </w:r>
      <w:r>
        <w:t xml:space="preserve"> </w:t>
      </w:r>
      <w:r w:rsidR="00561F75">
        <w:t>à</w:t>
      </w:r>
      <w:r>
        <w:t xml:space="preserve"> un </w:t>
      </w:r>
      <w:r w:rsidR="00561F75">
        <w:t>identifiant</w:t>
      </w:r>
      <w:r>
        <w:t xml:space="preserve"> différent.</w:t>
      </w:r>
      <w:r w:rsidR="00561F75">
        <w:t xml:space="preserve"> Et inversement, le client est abonné </w:t>
      </w:r>
      <w:r w:rsidR="00B817F0">
        <w:t>à</w:t>
      </w:r>
      <w:r w:rsidR="00561F75">
        <w:t xml:space="preserve"> </w:t>
      </w:r>
      <w:r w:rsidR="00B817F0">
        <w:t>toutes les réponses</w:t>
      </w:r>
      <w:r w:rsidR="00561F75">
        <w:t xml:space="preserve"> du serveur.</w:t>
      </w:r>
    </w:p>
    <w:p w14:paraId="16337704" w14:textId="684F17D8" w:rsidR="003E2117" w:rsidRDefault="003E2117" w:rsidP="00854C87">
      <w:pPr>
        <w:pStyle w:val="Image"/>
      </w:pPr>
      <w:r>
        <w:drawing>
          <wp:inline distT="0" distB="0" distL="0" distR="0" wp14:anchorId="7222D856" wp14:editId="350DAA68">
            <wp:extent cx="3552825" cy="2571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2825" cy="257175"/>
                    </a:xfrm>
                    <a:prstGeom prst="rect">
                      <a:avLst/>
                    </a:prstGeom>
                    <a:noFill/>
                    <a:ln>
                      <a:noFill/>
                    </a:ln>
                  </pic:spPr>
                </pic:pic>
              </a:graphicData>
            </a:graphic>
          </wp:inline>
        </w:drawing>
      </w:r>
    </w:p>
    <w:p w14:paraId="2B835C1A" w14:textId="424DEABA" w:rsidR="00B817F0" w:rsidRDefault="008D12AB" w:rsidP="005A4A93">
      <w:pPr>
        <w:pStyle w:val="Texte"/>
      </w:pPr>
      <w:r>
        <w:t xml:space="preserve">Une fois </w:t>
      </w:r>
      <w:r w:rsidR="00C21F94">
        <w:t>la partie terminée</w:t>
      </w:r>
      <w:r>
        <w:t xml:space="preserve">, il </w:t>
      </w:r>
      <w:r w:rsidR="00C21F94">
        <w:t>convient</w:t>
      </w:r>
      <w:r>
        <w:t xml:space="preserve"> de désabonner l</w:t>
      </w:r>
      <w:r w:rsidR="00C21F94">
        <w:t>es</w:t>
      </w:r>
      <w:r>
        <w:t xml:space="preserve"> connexion</w:t>
      </w:r>
      <w:r w:rsidR="00C21F94">
        <w:t>s</w:t>
      </w:r>
      <w:r>
        <w:t xml:space="preserve"> </w:t>
      </w:r>
      <w:r w:rsidR="005B6BAA">
        <w:t>pour ne plus recevoir de paquet</w:t>
      </w:r>
      <w:r w:rsidR="00C21F94">
        <w:t xml:space="preserve">. Ainsi fonctionnent les connexions client-serveur de la librairie </w:t>
      </w:r>
      <w:proofErr w:type="spellStart"/>
      <w:r w:rsidR="00C21F94">
        <w:t>Networkcomms</w:t>
      </w:r>
      <w:proofErr w:type="spellEnd"/>
      <w:r w:rsidR="00C21F94">
        <w:t>.</w:t>
      </w:r>
    </w:p>
    <w:p w14:paraId="476B470E" w14:textId="7991CAE2" w:rsidR="00F46A58" w:rsidRPr="00E1796B" w:rsidRDefault="00E1796B" w:rsidP="00E1796B">
      <w:pPr>
        <w:pStyle w:val="Texte"/>
      </w:pPr>
      <w:r w:rsidRPr="00E1796B">
        <w:br w:type="page"/>
      </w:r>
    </w:p>
    <w:p w14:paraId="6406751F" w14:textId="34BF67E5" w:rsidR="0083067E" w:rsidRPr="00BD477A" w:rsidRDefault="0083067E" w:rsidP="003640DA">
      <w:pPr>
        <w:pStyle w:val="Titre30"/>
      </w:pPr>
      <w:bookmarkStart w:id="7" w:name="_Toc103869920"/>
      <w:r w:rsidRPr="00BD477A">
        <w:lastRenderedPageBreak/>
        <w:t xml:space="preserve">Sérialisation / </w:t>
      </w:r>
      <w:r w:rsidR="00C83915">
        <w:t>D</w:t>
      </w:r>
      <w:r w:rsidRPr="00BD477A">
        <w:t>ésérialisation</w:t>
      </w:r>
      <w:bookmarkEnd w:id="7"/>
    </w:p>
    <w:p w14:paraId="66C81FB8" w14:textId="2E77A2FD" w:rsidR="0083067E" w:rsidRDefault="000F6297" w:rsidP="0083067E">
      <w:pPr>
        <w:pStyle w:val="Texte"/>
      </w:pPr>
      <w:r>
        <w:t xml:space="preserve">La libraire </w:t>
      </w:r>
      <w:proofErr w:type="spellStart"/>
      <w:r>
        <w:t>Networkcomms</w:t>
      </w:r>
      <w:proofErr w:type="spellEnd"/>
      <w:r>
        <w:t xml:space="preserve"> ne permet d’envoyer que des variables </w:t>
      </w:r>
      <w:r w:rsidR="00C82AD2">
        <w:t>basique</w:t>
      </w:r>
      <w:r w:rsidR="00615708">
        <w:t>s</w:t>
      </w:r>
      <w:r w:rsidR="000900F3">
        <w:t xml:space="preserve"> (d</w:t>
      </w:r>
      <w:r>
        <w:t xml:space="preserve">es chaines de caractère, des </w:t>
      </w:r>
      <w:r w:rsidR="008933F7">
        <w:t>entier</w:t>
      </w:r>
      <w:r w:rsidR="009602B1">
        <w:t>s</w:t>
      </w:r>
      <w:r>
        <w:t xml:space="preserve"> ou des booléen</w:t>
      </w:r>
      <w:r w:rsidR="00DD5EA2">
        <w:t>s</w:t>
      </w:r>
      <w:r w:rsidR="000900F3">
        <w:t>)</w:t>
      </w:r>
      <w:r>
        <w:t xml:space="preserve">. Pour </w:t>
      </w:r>
      <w:r w:rsidR="007700DA">
        <w:t>les besoins</w:t>
      </w:r>
      <w:r>
        <w:t xml:space="preserve"> du programme, </w:t>
      </w:r>
      <w:r w:rsidR="007700DA">
        <w:t>des types plus complexes</w:t>
      </w:r>
      <w:r>
        <w:t xml:space="preserve"> comme « Game » ou « </w:t>
      </w:r>
      <w:proofErr w:type="spellStart"/>
      <w:r>
        <w:t>Card</w:t>
      </w:r>
      <w:proofErr w:type="spellEnd"/>
      <w:r>
        <w:t> » doivent d’être envoyé sur le réseau.</w:t>
      </w:r>
    </w:p>
    <w:p w14:paraId="0F8A8174" w14:textId="12DE330C" w:rsidR="00625AB9" w:rsidRPr="00BD477A" w:rsidRDefault="00625AB9" w:rsidP="0083067E">
      <w:pPr>
        <w:pStyle w:val="Texte"/>
      </w:pPr>
      <w:r>
        <w:t xml:space="preserve">Grâce à librairie </w:t>
      </w:r>
      <w:proofErr w:type="spellStart"/>
      <w:r>
        <w:t>Newton</w:t>
      </w:r>
      <w:r w:rsidR="00C17BF8">
        <w:t>S</w:t>
      </w:r>
      <w:r>
        <w:t>oft</w:t>
      </w:r>
      <w:r w:rsidR="00D42283">
        <w:t>.Json</w:t>
      </w:r>
      <w:proofErr w:type="spellEnd"/>
      <w:r>
        <w:t xml:space="preserve">, </w:t>
      </w:r>
      <w:r w:rsidR="00C17BF8">
        <w:t>il</w:t>
      </w:r>
      <w:r w:rsidR="00155937">
        <w:t xml:space="preserve"> </w:t>
      </w:r>
      <w:r w:rsidR="00C17BF8">
        <w:t xml:space="preserve">est </w:t>
      </w:r>
      <w:r w:rsidR="00155937">
        <w:t>p</w:t>
      </w:r>
      <w:r w:rsidR="00C17BF8">
        <w:t>ossible</w:t>
      </w:r>
      <w:r w:rsidR="00147EB5">
        <w:t xml:space="preserve"> de</w:t>
      </w:r>
      <w:r w:rsidR="00155937">
        <w:t xml:space="preserve"> sérialiser un objet, c’est-à-dire </w:t>
      </w:r>
      <w:r w:rsidR="000058F7">
        <w:t xml:space="preserve">de </w:t>
      </w:r>
      <w:r w:rsidR="00155937">
        <w:t>le transformer en chaine de caractère ou inversement</w:t>
      </w:r>
      <w:r w:rsidR="004A118D">
        <w:t xml:space="preserve"> de le désérialiser (retrouver l’objet initiale).</w:t>
      </w:r>
      <w:r w:rsidR="00046F5B">
        <w:t xml:space="preserve"> </w:t>
      </w:r>
    </w:p>
    <w:p w14:paraId="2675C08B" w14:textId="4D571922" w:rsidR="0083067E" w:rsidRDefault="0083067E" w:rsidP="00854C87">
      <w:pPr>
        <w:pStyle w:val="Image"/>
      </w:pPr>
      <w:r w:rsidRPr="00BD477A">
        <w:drawing>
          <wp:inline distT="0" distB="0" distL="0" distR="0" wp14:anchorId="0E686127" wp14:editId="5563C1AD">
            <wp:extent cx="5391150" cy="2454580"/>
            <wp:effectExtent l="0" t="0" r="0" b="3175"/>
            <wp:docPr id="11" name="Image 11" descr="C:\Users\DuchosalN1\Downloads\Ser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hosalN1\Downloads\Serialis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646" cy="2455261"/>
                    </a:xfrm>
                    <a:prstGeom prst="rect">
                      <a:avLst/>
                    </a:prstGeom>
                    <a:noFill/>
                    <a:ln>
                      <a:noFill/>
                    </a:ln>
                  </pic:spPr>
                </pic:pic>
              </a:graphicData>
            </a:graphic>
          </wp:inline>
        </w:drawing>
      </w:r>
    </w:p>
    <w:p w14:paraId="216BF8C5" w14:textId="5508121D" w:rsidR="001F336E" w:rsidRPr="00BD477A" w:rsidRDefault="00705DA7" w:rsidP="001F336E">
      <w:pPr>
        <w:pStyle w:val="Texte"/>
      </w:pPr>
      <w:r>
        <w:t>Ci-dessus, un petit schéma pour représenter le fonctionnement de la Sérialisation.</w:t>
      </w:r>
    </w:p>
    <w:tbl>
      <w:tblPr>
        <w:tblStyle w:val="Grilledutableau"/>
        <w:tblW w:w="0" w:type="auto"/>
        <w:tblLook w:val="04A0" w:firstRow="1" w:lastRow="0" w:firstColumn="1" w:lastColumn="0" w:noHBand="0" w:noVBand="1"/>
      </w:tblPr>
      <w:tblGrid>
        <w:gridCol w:w="4530"/>
        <w:gridCol w:w="4530"/>
      </w:tblGrid>
      <w:tr w:rsidR="00D85ECA" w14:paraId="7A461CF3" w14:textId="77777777" w:rsidTr="00D85ECA">
        <w:tc>
          <w:tcPr>
            <w:tcW w:w="4530" w:type="dxa"/>
          </w:tcPr>
          <w:p w14:paraId="6CC11022" w14:textId="322F0E7B" w:rsidR="00D85ECA" w:rsidRDefault="000114B1" w:rsidP="003E470D">
            <w:pPr>
              <w:pStyle w:val="Image"/>
            </w:pPr>
            <w:r w:rsidRPr="00BD477A">
              <w:drawing>
                <wp:inline distT="0" distB="0" distL="0" distR="0" wp14:anchorId="524B61E5" wp14:editId="0F84062B">
                  <wp:extent cx="1913690" cy="2276475"/>
                  <wp:effectExtent l="0" t="0" r="0" b="0"/>
                  <wp:docPr id="29"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6994" cy="2292301"/>
                          </a:xfrm>
                          <a:prstGeom prst="rect">
                            <a:avLst/>
                          </a:prstGeom>
                          <a:noFill/>
                          <a:ln>
                            <a:noFill/>
                          </a:ln>
                        </pic:spPr>
                      </pic:pic>
                    </a:graphicData>
                  </a:graphic>
                </wp:inline>
              </w:drawing>
            </w:r>
          </w:p>
        </w:tc>
        <w:tc>
          <w:tcPr>
            <w:tcW w:w="4530" w:type="dxa"/>
          </w:tcPr>
          <w:p w14:paraId="6E9442DB" w14:textId="64CA81B4" w:rsidR="00D56E14" w:rsidRDefault="00E31DE5" w:rsidP="00B363B6">
            <w:pPr>
              <w:pStyle w:val="Texte"/>
            </w:pPr>
            <w:r w:rsidRPr="00E31DE5">
              <w:t>{</w:t>
            </w:r>
          </w:p>
          <w:p w14:paraId="4D896311" w14:textId="47DECBBA" w:rsidR="00D56E14" w:rsidRDefault="000114B1" w:rsidP="00B363B6">
            <w:pPr>
              <w:pStyle w:val="Texte"/>
            </w:pPr>
            <w:r w:rsidRPr="00E31DE5">
              <w:t>\"</w:t>
            </w:r>
            <w:r w:rsidR="00E31DE5" w:rsidRPr="00E31DE5">
              <w:t>Index\"</w:t>
            </w:r>
            <w:r w:rsidR="00C32E4F">
              <w:t xml:space="preserve"> </w:t>
            </w:r>
            <w:r w:rsidR="00E31DE5" w:rsidRPr="00E31DE5">
              <w:t>:</w:t>
            </w:r>
            <w:r w:rsidR="00C32E4F">
              <w:t xml:space="preserve"> </w:t>
            </w:r>
            <w:r w:rsidR="00E31DE5" w:rsidRPr="00E31DE5">
              <w:t>41,</w:t>
            </w:r>
          </w:p>
          <w:p w14:paraId="64045C87" w14:textId="2C02AAE3" w:rsidR="00D56E14" w:rsidRDefault="00E31DE5" w:rsidP="00B363B6">
            <w:pPr>
              <w:pStyle w:val="Texte"/>
            </w:pPr>
            <w:r w:rsidRPr="00E31DE5">
              <w:t>\"</w:t>
            </w:r>
            <w:proofErr w:type="spellStart"/>
            <w:r w:rsidRPr="00E31DE5">
              <w:t>Color</w:t>
            </w:r>
            <w:proofErr w:type="spellEnd"/>
            <w:r w:rsidRPr="00E31DE5">
              <w:t>\"</w:t>
            </w:r>
            <w:r w:rsidR="00C32E4F">
              <w:t xml:space="preserve"> </w:t>
            </w:r>
            <w:r w:rsidRPr="00E31DE5">
              <w:t>:</w:t>
            </w:r>
            <w:r w:rsidR="00C32E4F">
              <w:t xml:space="preserve"> </w:t>
            </w:r>
            <w:r w:rsidRPr="00E31DE5">
              <w:t>\"green\",</w:t>
            </w:r>
          </w:p>
          <w:p w14:paraId="4817CF80" w14:textId="78B700AF" w:rsidR="00D56E14" w:rsidRDefault="00E31DE5" w:rsidP="00B363B6">
            <w:pPr>
              <w:pStyle w:val="Texte"/>
            </w:pPr>
            <w:r w:rsidRPr="00E31DE5">
              <w:t>\"</w:t>
            </w:r>
            <w:proofErr w:type="spellStart"/>
            <w:r w:rsidRPr="00E31DE5">
              <w:t>Number</w:t>
            </w:r>
            <w:proofErr w:type="spellEnd"/>
            <w:r w:rsidRPr="00E31DE5">
              <w:t>\"</w:t>
            </w:r>
            <w:r w:rsidR="00C32E4F">
              <w:t xml:space="preserve"> </w:t>
            </w:r>
            <w:r w:rsidRPr="00E31DE5">
              <w:t>:</w:t>
            </w:r>
            <w:r w:rsidR="00C32E4F">
              <w:t xml:space="preserve"> </w:t>
            </w:r>
            <w:r w:rsidRPr="00E31DE5">
              <w:t>1</w:t>
            </w:r>
          </w:p>
          <w:p w14:paraId="4594D898" w14:textId="542404CA" w:rsidR="00D85ECA" w:rsidRDefault="00E31DE5" w:rsidP="00B363B6">
            <w:pPr>
              <w:pStyle w:val="Texte"/>
            </w:pPr>
            <w:r w:rsidRPr="00E31DE5">
              <w:t>}</w:t>
            </w:r>
          </w:p>
        </w:tc>
      </w:tr>
    </w:tbl>
    <w:p w14:paraId="3267FCAC" w14:textId="48B0DF03" w:rsidR="00D85ECA" w:rsidRPr="00B363B6" w:rsidRDefault="006000FB" w:rsidP="006000FB">
      <w:pPr>
        <w:pStyle w:val="Texte"/>
      </w:pPr>
      <w:r>
        <w:t xml:space="preserve">Ci-dessus, vous pouvez </w:t>
      </w:r>
      <w:proofErr w:type="gramStart"/>
      <w:r>
        <w:t>voir</w:t>
      </w:r>
      <w:proofErr w:type="gramEnd"/>
      <w:r>
        <w:t xml:space="preserve"> </w:t>
      </w:r>
      <w:proofErr w:type="spellStart"/>
      <w:r>
        <w:t>a</w:t>
      </w:r>
      <w:proofErr w:type="spellEnd"/>
      <w:r>
        <w:t xml:space="preserve"> quoi ressemble une carte sérialiser dans le programme.</w:t>
      </w:r>
      <w:r w:rsidR="00367CF4">
        <w:br w:type="page"/>
      </w:r>
    </w:p>
    <w:p w14:paraId="754988B1" w14:textId="09D98789" w:rsidR="00F84AAB" w:rsidRPr="00BD477A" w:rsidRDefault="00DE09D8" w:rsidP="003640DA">
      <w:pPr>
        <w:pStyle w:val="Titre20"/>
      </w:pPr>
      <w:bookmarkStart w:id="8" w:name="_Toc103869921"/>
      <w:r>
        <w:lastRenderedPageBreak/>
        <w:t>Architecture logiciel</w:t>
      </w:r>
      <w:r w:rsidR="002D358A">
        <w:t>le</w:t>
      </w:r>
      <w:bookmarkEnd w:id="8"/>
    </w:p>
    <w:p w14:paraId="4B6C9298" w14:textId="36DFECBB" w:rsidR="00F11588" w:rsidRPr="00BD477A" w:rsidRDefault="00F11588" w:rsidP="003640DA">
      <w:pPr>
        <w:pStyle w:val="Titre30"/>
      </w:pPr>
      <w:bookmarkStart w:id="9" w:name="_Toc103869922"/>
      <w:r w:rsidRPr="00BD477A">
        <w:t xml:space="preserve">Schéma </w:t>
      </w:r>
      <w:r w:rsidR="005207E8">
        <w:t>des classes</w:t>
      </w:r>
      <w:bookmarkEnd w:id="9"/>
    </w:p>
    <w:p w14:paraId="4BB604F3" w14:textId="7ED5F9CE" w:rsidR="00114DCC" w:rsidRPr="00BD477A" w:rsidRDefault="00C37933" w:rsidP="00854C87">
      <w:pPr>
        <w:pStyle w:val="Image"/>
      </w:pPr>
      <w:r w:rsidRPr="00BD477A">
        <w:drawing>
          <wp:inline distT="0" distB="0" distL="0" distR="0" wp14:anchorId="747CD5BE" wp14:editId="413A90E8">
            <wp:extent cx="5753735" cy="5581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5581015"/>
                    </a:xfrm>
                    <a:prstGeom prst="rect">
                      <a:avLst/>
                    </a:prstGeom>
                    <a:noFill/>
                    <a:ln>
                      <a:noFill/>
                    </a:ln>
                  </pic:spPr>
                </pic:pic>
              </a:graphicData>
            </a:graphic>
          </wp:inline>
        </w:drawing>
      </w:r>
    </w:p>
    <w:p w14:paraId="69282C71" w14:textId="130A8B30" w:rsidR="0048533B" w:rsidRPr="00BD477A" w:rsidRDefault="00FC36F0" w:rsidP="0048533B">
      <w:pPr>
        <w:pStyle w:val="Texte"/>
      </w:pPr>
      <w:r w:rsidRPr="00BD477A">
        <w:t xml:space="preserve">Voici </w:t>
      </w:r>
      <w:proofErr w:type="spellStart"/>
      <w:r w:rsidRPr="00BD477A">
        <w:t>a</w:t>
      </w:r>
      <w:proofErr w:type="spellEnd"/>
      <w:r w:rsidRPr="00BD477A">
        <w:t xml:space="preserve"> quoi ressemble la liste des classes. Vous trouverez </w:t>
      </w:r>
      <w:r w:rsidR="00416C16">
        <w:t>ci-</w:t>
      </w:r>
      <w:r w:rsidRPr="00BD477A">
        <w:t>dessous, une description plus précise de chaque classe.</w:t>
      </w:r>
      <w:r w:rsidR="00B40775" w:rsidRPr="00BD477A">
        <w:t xml:space="preserve"> Pour les besoins de la </w:t>
      </w:r>
      <w:r w:rsidR="00D1779C" w:rsidRPr="00BD477A">
        <w:t>sérialisation</w:t>
      </w:r>
      <w:r w:rsidR="00B40775" w:rsidRPr="00BD477A">
        <w:t xml:space="preserve"> / désérialisation</w:t>
      </w:r>
      <w:r w:rsidR="00AA6A30" w:rsidRPr="00BD477A">
        <w:t xml:space="preserve"> des objets</w:t>
      </w:r>
      <w:r w:rsidR="00B40775" w:rsidRPr="00BD477A">
        <w:t xml:space="preserve">, </w:t>
      </w:r>
      <w:r w:rsidR="00C37933" w:rsidRPr="00BD477A">
        <w:t>toutes les propriétés</w:t>
      </w:r>
      <w:r w:rsidR="00B40775" w:rsidRPr="00BD477A">
        <w:t xml:space="preserve"> doivent être </w:t>
      </w:r>
      <w:r w:rsidR="00C54475">
        <w:t>« </w:t>
      </w:r>
      <w:r w:rsidR="00B40775" w:rsidRPr="00BD477A">
        <w:t>public</w:t>
      </w:r>
      <w:r w:rsidR="00C54475">
        <w:t> »</w:t>
      </w:r>
      <w:r w:rsidR="00B40775" w:rsidRPr="00BD477A">
        <w:t>.</w:t>
      </w:r>
    </w:p>
    <w:p w14:paraId="6D4568BA" w14:textId="0236E753" w:rsidR="00F74218" w:rsidRPr="00BD477A" w:rsidRDefault="00F74218">
      <w:pPr>
        <w:rPr>
          <w:rFonts w:ascii="Arial" w:hAnsi="Arial" w:cs="Arial"/>
          <w:sz w:val="24"/>
          <w:szCs w:val="24"/>
        </w:rPr>
      </w:pPr>
      <w:r w:rsidRPr="00BD477A">
        <w:rPr>
          <w:rFonts w:ascii="Arial" w:hAnsi="Arial" w:cs="Arial"/>
        </w:rPr>
        <w:br w:type="page"/>
      </w:r>
    </w:p>
    <w:p w14:paraId="4C7FC69C" w14:textId="557810CC" w:rsidR="00D77469" w:rsidRPr="00BD477A" w:rsidRDefault="00F74218" w:rsidP="003640DA">
      <w:pPr>
        <w:pStyle w:val="Titre30"/>
      </w:pPr>
      <w:bookmarkStart w:id="10" w:name="_Toc103869923"/>
      <w:r w:rsidRPr="00BD477A">
        <w:lastRenderedPageBreak/>
        <w:t>Classe « </w:t>
      </w:r>
      <w:r w:rsidR="00E86083" w:rsidRPr="00BD477A">
        <w:t>Partie</w:t>
      </w:r>
      <w:r w:rsidRPr="00BD477A">
        <w:t> »</w:t>
      </w:r>
      <w:bookmarkEnd w:id="10"/>
    </w:p>
    <w:p w14:paraId="7F8ABDB5" w14:textId="089CCF7B" w:rsidR="00DA58FD" w:rsidRPr="00BD477A" w:rsidRDefault="007146AF" w:rsidP="00854C87">
      <w:pPr>
        <w:pStyle w:val="Image"/>
      </w:pPr>
      <w:r w:rsidRPr="00BD477A">
        <w:drawing>
          <wp:inline distT="0" distB="0" distL="0" distR="0" wp14:anchorId="41232A6E" wp14:editId="5BE4E0FA">
            <wp:extent cx="2253403"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4816" cy="4212690"/>
                    </a:xfrm>
                    <a:prstGeom prst="rect">
                      <a:avLst/>
                    </a:prstGeom>
                    <a:noFill/>
                    <a:ln>
                      <a:noFill/>
                    </a:ln>
                  </pic:spPr>
                </pic:pic>
              </a:graphicData>
            </a:graphic>
          </wp:inline>
        </w:drawing>
      </w:r>
    </w:p>
    <w:p w14:paraId="157D8637" w14:textId="780DDC6E" w:rsidR="00A47565" w:rsidRDefault="0062626F" w:rsidP="007146AF">
      <w:pPr>
        <w:pStyle w:val="Texte"/>
      </w:pPr>
      <w:r>
        <w:t>La</w:t>
      </w:r>
      <w:r w:rsidR="00972191" w:rsidRPr="00BD477A">
        <w:t xml:space="preserve"> classe</w:t>
      </w:r>
      <w:r>
        <w:t xml:space="preserve"> « Game » a </w:t>
      </w:r>
      <w:r w:rsidR="00205BE6" w:rsidRPr="00BD477A">
        <w:t xml:space="preserve">deux </w:t>
      </w:r>
      <w:r w:rsidR="00493010" w:rsidRPr="00BD477A">
        <w:t>constructeurs</w:t>
      </w:r>
      <w:r w:rsidR="00205BE6" w:rsidRPr="00BD477A">
        <w:t xml:space="preserve">. </w:t>
      </w:r>
      <w:r w:rsidR="001E252B">
        <w:t>Le</w:t>
      </w:r>
      <w:r w:rsidR="00493010" w:rsidRPr="00BD477A">
        <w:t xml:space="preserve"> premier vide</w:t>
      </w:r>
      <w:r w:rsidR="00205BE6" w:rsidRPr="00BD477A">
        <w:t xml:space="preserve"> est </w:t>
      </w:r>
      <w:r w:rsidR="00493010" w:rsidRPr="00BD477A">
        <w:t>là</w:t>
      </w:r>
      <w:r w:rsidR="00205BE6" w:rsidRPr="00BD477A">
        <w:t xml:space="preserve"> pour </w:t>
      </w:r>
      <w:r w:rsidR="00493010" w:rsidRPr="00BD477A">
        <w:t>les besoins</w:t>
      </w:r>
      <w:r w:rsidR="00205BE6" w:rsidRPr="00BD477A">
        <w:t xml:space="preserve"> de la </w:t>
      </w:r>
      <w:r w:rsidR="00493010" w:rsidRPr="00BD477A">
        <w:t>Sérialisation</w:t>
      </w:r>
      <w:r w:rsidR="00205BE6" w:rsidRPr="00BD477A">
        <w:t>.</w:t>
      </w:r>
      <w:r w:rsidR="00A34F7B" w:rsidRPr="00BD477A">
        <w:t xml:space="preserve"> </w:t>
      </w:r>
      <w:r w:rsidR="001E252B">
        <w:t>Le</w:t>
      </w:r>
      <w:r w:rsidR="00A34F7B" w:rsidRPr="00BD477A">
        <w:t xml:space="preserve"> second</w:t>
      </w:r>
      <w:r w:rsidR="00EE5C05" w:rsidRPr="00BD477A">
        <w:t xml:space="preserve"> permet de créer une partie.</w:t>
      </w:r>
      <w:r w:rsidR="00126BDA" w:rsidRPr="00BD477A">
        <w:t xml:space="preserve"> Pour démarrer une partie, il </w:t>
      </w:r>
      <w:r w:rsidR="0049197A">
        <w:t>faut :</w:t>
      </w:r>
      <w:r w:rsidR="00126BDA" w:rsidRPr="00BD477A">
        <w:t xml:space="preserve"> une liste de joueur, le nombre d’indice a disposition, le nombre de fautes </w:t>
      </w:r>
      <w:r w:rsidR="0049197A">
        <w:t>autorisées</w:t>
      </w:r>
      <w:r w:rsidR="00126BDA" w:rsidRPr="00BD477A">
        <w:t xml:space="preserve"> et l</w:t>
      </w:r>
      <w:r w:rsidR="0049197A">
        <w:t>’utilisation</w:t>
      </w:r>
      <w:r w:rsidR="00126BDA" w:rsidRPr="00BD477A">
        <w:t xml:space="preserve"> ou non de</w:t>
      </w:r>
      <w:r w:rsidR="0049197A">
        <w:t>s</w:t>
      </w:r>
      <w:r w:rsidR="00126BDA" w:rsidRPr="00BD477A">
        <w:t xml:space="preserve"> carte</w:t>
      </w:r>
      <w:r w:rsidR="0049197A">
        <w:t>s</w:t>
      </w:r>
      <w:r w:rsidR="00126BDA" w:rsidRPr="00BD477A">
        <w:t xml:space="preserve"> </w:t>
      </w:r>
      <w:r w:rsidR="005E701A" w:rsidRPr="00BD477A">
        <w:t>multicolore</w:t>
      </w:r>
      <w:r w:rsidR="0049197A">
        <w:t>s</w:t>
      </w:r>
      <w:r w:rsidR="00126BDA" w:rsidRPr="00BD477A">
        <w:t>.</w:t>
      </w:r>
    </w:p>
    <w:p w14:paraId="64051E66" w14:textId="1745FD95" w:rsidR="005115CD" w:rsidRPr="00BD477A" w:rsidRDefault="005115CD" w:rsidP="0048533B">
      <w:pPr>
        <w:pStyle w:val="Texte"/>
      </w:pPr>
      <w:r w:rsidRPr="00BD477A">
        <w:t xml:space="preserve">Dans </w:t>
      </w:r>
      <w:r w:rsidR="004925FD">
        <w:t>c</w:t>
      </w:r>
      <w:r w:rsidRPr="00BD477A">
        <w:t>e deuxième constructeur, la méthode « </w:t>
      </w:r>
      <w:proofErr w:type="spellStart"/>
      <w:r w:rsidRPr="00BD477A">
        <w:t>Initialize</w:t>
      </w:r>
      <w:proofErr w:type="spellEnd"/>
      <w:r w:rsidRPr="00BD477A">
        <w:t xml:space="preserve"> Game » est appelé</w:t>
      </w:r>
      <w:r w:rsidR="002054AA">
        <w:t>e</w:t>
      </w:r>
      <w:r w:rsidRPr="00BD477A">
        <w:t xml:space="preserve">. Cette méthode va d’abord crée les cartes avec </w:t>
      </w:r>
      <w:r w:rsidR="00D13323" w:rsidRPr="00BD477A">
        <w:t>lesquelles</w:t>
      </w:r>
      <w:r w:rsidRPr="00BD477A">
        <w:t xml:space="preserve"> les joueurs joueront. 50 cartes en mode normal, 55 cartes avec les jokers</w:t>
      </w:r>
      <w:r w:rsidR="005E701A" w:rsidRPr="00BD477A">
        <w:t xml:space="preserve">. Qu’il ajoute </w:t>
      </w:r>
      <w:r w:rsidR="009046B9" w:rsidRPr="00BD477A">
        <w:t>à</w:t>
      </w:r>
      <w:r w:rsidR="005E701A" w:rsidRPr="00BD477A">
        <w:t xml:space="preserve"> la pioche et il mélange la pioche avec la méthode </w:t>
      </w:r>
      <w:r w:rsidR="00CF0DB7" w:rsidRPr="00BD477A">
        <w:t>« </w:t>
      </w:r>
      <w:proofErr w:type="spellStart"/>
      <w:r w:rsidR="00F826FF" w:rsidRPr="00BD477A">
        <w:t>S</w:t>
      </w:r>
      <w:r w:rsidR="005E701A" w:rsidRPr="00BD477A">
        <w:t>huffle</w:t>
      </w:r>
      <w:proofErr w:type="spellEnd"/>
      <w:r w:rsidR="005E701A" w:rsidRPr="00BD477A">
        <w:t xml:space="preserve"> </w:t>
      </w:r>
      <w:proofErr w:type="spellStart"/>
      <w:r w:rsidR="007D6BFA" w:rsidRPr="00BD477A">
        <w:t>C</w:t>
      </w:r>
      <w:r w:rsidR="005E701A" w:rsidRPr="00BD477A">
        <w:t>ard</w:t>
      </w:r>
      <w:proofErr w:type="spellEnd"/>
      <w:r w:rsidR="003C3111" w:rsidRPr="00BD477A">
        <w:t xml:space="preserve"> » (méthode </w:t>
      </w:r>
      <w:r w:rsidR="009046B9" w:rsidRPr="00BD477A">
        <w:t>statique</w:t>
      </w:r>
      <w:r w:rsidR="003C3111" w:rsidRPr="00BD477A">
        <w:t>)</w:t>
      </w:r>
      <w:r w:rsidR="00CF0DB7" w:rsidRPr="00BD477A">
        <w:t>.</w:t>
      </w:r>
      <w:r w:rsidR="003C3111" w:rsidRPr="00BD477A">
        <w:t xml:space="preserve"> La méthode </w:t>
      </w:r>
      <w:r w:rsidR="000F4D44" w:rsidRPr="00BD477A">
        <w:t>« </w:t>
      </w:r>
      <w:proofErr w:type="spellStart"/>
      <w:r w:rsidR="003C3111" w:rsidRPr="00BD477A">
        <w:t>DrawHandPlayer</w:t>
      </w:r>
      <w:proofErr w:type="spellEnd"/>
      <w:r w:rsidR="000F4D44" w:rsidRPr="00BD477A">
        <w:t xml:space="preserve"> » qui va ajouter le bon nombre de carte, en fonction du </w:t>
      </w:r>
      <w:r w:rsidR="007479F1" w:rsidRPr="00BD477A">
        <w:t>nombre de joueur, à chaque joueur.</w:t>
      </w:r>
    </w:p>
    <w:p w14:paraId="2AD8E102" w14:textId="104A54F5" w:rsidR="00AA6A30" w:rsidRPr="00BD477A" w:rsidRDefault="00A9722D" w:rsidP="0048533B">
      <w:pPr>
        <w:pStyle w:val="Texte"/>
      </w:pPr>
      <w:r w:rsidRPr="00BD477A">
        <w:t xml:space="preserve">Les </w:t>
      </w:r>
      <w:r w:rsidR="008042CE" w:rsidRPr="00BD477A">
        <w:t xml:space="preserve">méthodes </w:t>
      </w:r>
      <w:proofErr w:type="spellStart"/>
      <w:r w:rsidR="008042CE" w:rsidRPr="00BD477A">
        <w:t>CardIsPlay</w:t>
      </w:r>
      <w:proofErr w:type="spellEnd"/>
      <w:r w:rsidR="008042CE" w:rsidRPr="00BD477A">
        <w:t xml:space="preserve">, </w:t>
      </w:r>
      <w:proofErr w:type="spellStart"/>
      <w:r w:rsidR="008042CE" w:rsidRPr="00BD477A">
        <w:t>DiscardCard</w:t>
      </w:r>
      <w:proofErr w:type="spellEnd"/>
      <w:r w:rsidR="008042CE" w:rsidRPr="00BD477A">
        <w:t xml:space="preserve"> et </w:t>
      </w:r>
      <w:proofErr w:type="spellStart"/>
      <w:r w:rsidR="008042CE" w:rsidRPr="00BD477A">
        <w:t>GiveAdvice</w:t>
      </w:r>
      <w:proofErr w:type="spellEnd"/>
      <w:r w:rsidR="008042CE" w:rsidRPr="00BD477A">
        <w:t xml:space="preserve">, seront appelé par l’utilisateur lorsque qu’il jouera ces cartes. Pour </w:t>
      </w:r>
      <w:r w:rsidR="00652E5B" w:rsidRPr="00BD477A">
        <w:t>les deux premières méthodes</w:t>
      </w:r>
      <w:r w:rsidR="008042CE" w:rsidRPr="00BD477A">
        <w:t xml:space="preserve">, il est </w:t>
      </w:r>
      <w:r w:rsidR="00652E5B" w:rsidRPr="00BD477A">
        <w:t>passé</w:t>
      </w:r>
      <w:r w:rsidR="008042CE" w:rsidRPr="00BD477A">
        <w:t xml:space="preserve"> en paramètre la carte qui est joué et le joueur qui a fait l’action.</w:t>
      </w:r>
      <w:r w:rsidR="00B143B4" w:rsidRPr="00BD477A">
        <w:t xml:space="preserve"> </w:t>
      </w:r>
      <w:r w:rsidR="00152F47" w:rsidRPr="00BD477A">
        <w:t>Ces mêmes méthodes</w:t>
      </w:r>
      <w:r w:rsidR="00B143B4" w:rsidRPr="00BD477A">
        <w:t xml:space="preserve"> ont pour conséquence de faire piocher le joueur.</w:t>
      </w:r>
      <w:r w:rsidR="00652E5B" w:rsidRPr="00BD477A">
        <w:t xml:space="preserve"> Pour la dernière méthode, il est demandé le joueur qui donne l’indice, le joueur qui reçoit l’indice et </w:t>
      </w:r>
      <w:r w:rsidR="00661BE8" w:rsidRPr="00BD477A">
        <w:t>quel indice</w:t>
      </w:r>
      <w:r w:rsidR="00652E5B" w:rsidRPr="00BD477A">
        <w:t xml:space="preserve"> il faut donner.</w:t>
      </w:r>
      <w:r w:rsidR="00661BE8" w:rsidRPr="00BD477A">
        <w:t xml:space="preserve"> A la fin de chacune de ces </w:t>
      </w:r>
      <w:r w:rsidR="00152F47" w:rsidRPr="00BD477A">
        <w:t>méthodes</w:t>
      </w:r>
      <w:r w:rsidR="00661BE8" w:rsidRPr="00BD477A">
        <w:t xml:space="preserve">, la fonction </w:t>
      </w:r>
      <w:r w:rsidR="00152F47" w:rsidRPr="00BD477A">
        <w:t>« </w:t>
      </w:r>
      <w:proofErr w:type="spellStart"/>
      <w:r w:rsidR="00152F47" w:rsidRPr="00BD477A">
        <w:t>EndRound</w:t>
      </w:r>
      <w:proofErr w:type="spellEnd"/>
      <w:r w:rsidR="00152F47" w:rsidRPr="00BD477A">
        <w:t xml:space="preserve"> » est appelé. </w:t>
      </w:r>
      <w:r w:rsidR="00D64201" w:rsidRPr="00BD477A">
        <w:t>Cette méthode vérifie si la partie est fini ou non, si la parti</w:t>
      </w:r>
      <w:r w:rsidR="00210698" w:rsidRPr="00BD477A">
        <w:t>e</w:t>
      </w:r>
      <w:r w:rsidR="00D64201" w:rsidRPr="00BD477A">
        <w:t xml:space="preserve"> n’est pas terminé, elle modifie le joueur qui doit jouer le tour.</w:t>
      </w:r>
      <w:r w:rsidR="00210698" w:rsidRPr="00BD477A">
        <w:t xml:space="preserve"> Sinon elle modifie l’</w:t>
      </w:r>
      <w:r w:rsidR="00E621D8" w:rsidRPr="00BD477A">
        <w:t>attribut</w:t>
      </w:r>
      <w:r w:rsidR="00210698" w:rsidRPr="00BD477A">
        <w:t xml:space="preserve"> </w:t>
      </w:r>
      <w:proofErr w:type="spellStart"/>
      <w:r w:rsidR="00210698" w:rsidRPr="00BD477A">
        <w:t>IsFinished</w:t>
      </w:r>
      <w:proofErr w:type="spellEnd"/>
      <w:r w:rsidR="00210698" w:rsidRPr="00BD477A">
        <w:t>.</w:t>
      </w:r>
    </w:p>
    <w:p w14:paraId="180844F6" w14:textId="274300F6" w:rsidR="00362CF2" w:rsidRPr="00BD477A" w:rsidRDefault="00AA6A30" w:rsidP="00AA6A30">
      <w:pPr>
        <w:rPr>
          <w:rFonts w:ascii="Arial" w:hAnsi="Arial" w:cs="Arial"/>
          <w:sz w:val="24"/>
          <w:szCs w:val="24"/>
        </w:rPr>
      </w:pPr>
      <w:r w:rsidRPr="00BD477A">
        <w:rPr>
          <w:rFonts w:ascii="Arial" w:hAnsi="Arial" w:cs="Arial"/>
        </w:rPr>
        <w:br w:type="page"/>
      </w:r>
    </w:p>
    <w:p w14:paraId="440D904C" w14:textId="70569EEE" w:rsidR="00997CF4" w:rsidRPr="00BD477A" w:rsidRDefault="00997CF4" w:rsidP="0048533B">
      <w:pPr>
        <w:pStyle w:val="Texte"/>
      </w:pPr>
      <w:r w:rsidRPr="00BD477A">
        <w:lastRenderedPageBreak/>
        <w:t xml:space="preserve">Il y a </w:t>
      </w:r>
      <w:r w:rsidR="00172371" w:rsidRPr="00BD477A">
        <w:t>quatre moyens</w:t>
      </w:r>
      <w:r w:rsidRPr="00BD477A">
        <w:t xml:space="preserve"> de terminer une partie</w:t>
      </w:r>
      <w:r w:rsidR="003F62E9" w:rsidRPr="00BD477A">
        <w:t>. La première les joueurs décide</w:t>
      </w:r>
      <w:r w:rsidR="003640DA">
        <w:t>nt</w:t>
      </w:r>
      <w:r w:rsidR="003F62E9" w:rsidRPr="00BD477A">
        <w:t xml:space="preserve"> </w:t>
      </w:r>
      <w:r w:rsidR="00172371" w:rsidRPr="00BD477A">
        <w:t xml:space="preserve">d’abandonner la partie, méthode </w:t>
      </w:r>
      <w:proofErr w:type="spellStart"/>
      <w:r w:rsidR="00172371" w:rsidRPr="00BD477A">
        <w:t>GiveUpGame</w:t>
      </w:r>
      <w:proofErr w:type="spellEnd"/>
      <w:r w:rsidR="00172371" w:rsidRPr="00BD477A">
        <w:t>.</w:t>
      </w:r>
      <w:r w:rsidR="00883D63" w:rsidRPr="00BD477A">
        <w:t xml:space="preserve"> </w:t>
      </w:r>
      <w:r w:rsidR="00252965" w:rsidRPr="00BD477A">
        <w:t>Les autres moyens</w:t>
      </w:r>
      <w:r w:rsidR="00883D63" w:rsidRPr="00BD477A">
        <w:t xml:space="preserve"> </w:t>
      </w:r>
      <w:r w:rsidR="003640DA">
        <w:t xml:space="preserve">de finir la partie </w:t>
      </w:r>
      <w:r w:rsidR="00883D63" w:rsidRPr="00BD477A">
        <w:t>sont</w:t>
      </w:r>
      <w:r w:rsidR="003640DA">
        <w:t xml:space="preserve"> : </w:t>
      </w:r>
      <w:r w:rsidR="00883D63" w:rsidRPr="00BD477A">
        <w:t>les joueurs rempli</w:t>
      </w:r>
      <w:r w:rsidR="003640DA">
        <w:t xml:space="preserve">ssent </w:t>
      </w:r>
      <w:r w:rsidR="00883D63" w:rsidRPr="00BD477A">
        <w:t xml:space="preserve">l’intégralité des zones de point, </w:t>
      </w:r>
      <w:r w:rsidR="003640DA">
        <w:t>les joueurs</w:t>
      </w:r>
      <w:r w:rsidR="00883D63" w:rsidRPr="00BD477A">
        <w:t xml:space="preserve"> ont fait trop d’erreur</w:t>
      </w:r>
      <w:r w:rsidR="003640DA">
        <w:t>s</w:t>
      </w:r>
      <w:r w:rsidR="00883D63" w:rsidRPr="00BD477A">
        <w:t xml:space="preserve"> </w:t>
      </w:r>
      <w:r w:rsidR="003640DA">
        <w:t>ou que</w:t>
      </w:r>
      <w:r w:rsidR="00883D63" w:rsidRPr="00BD477A">
        <w:t xml:space="preserve"> la pioche </w:t>
      </w:r>
      <w:r w:rsidR="003640DA">
        <w:t>est</w:t>
      </w:r>
      <w:r w:rsidR="00883D63" w:rsidRPr="00BD477A">
        <w:t xml:space="preserve"> vide.</w:t>
      </w:r>
    </w:p>
    <w:p w14:paraId="16F811FC" w14:textId="4F3D02FF" w:rsidR="00252965" w:rsidRDefault="00252965" w:rsidP="0048533B">
      <w:pPr>
        <w:pStyle w:val="Texte"/>
      </w:pPr>
      <w:r w:rsidRPr="00BD477A">
        <w:t xml:space="preserve">A la fin d’une partie, </w:t>
      </w:r>
      <w:r w:rsidR="003640DA">
        <w:t xml:space="preserve">le cahier des charges demande </w:t>
      </w:r>
      <w:r w:rsidRPr="00BD477A">
        <w:t xml:space="preserve">de stocker </w:t>
      </w:r>
      <w:r w:rsidR="00F839E1" w:rsidRPr="00BD477A">
        <w:t>certaine</w:t>
      </w:r>
      <w:r w:rsidR="003640DA">
        <w:t>s</w:t>
      </w:r>
      <w:r w:rsidR="00F839E1" w:rsidRPr="00BD477A">
        <w:t xml:space="preserve"> information</w:t>
      </w:r>
      <w:r w:rsidR="003640DA">
        <w:t>s</w:t>
      </w:r>
      <w:r w:rsidRPr="00BD477A">
        <w:t xml:space="preserve"> dans un fichier </w:t>
      </w:r>
      <w:r w:rsidR="0030109A" w:rsidRPr="00BD477A">
        <w:t>csv</w:t>
      </w:r>
      <w:r w:rsidRPr="00BD477A">
        <w:t>.</w:t>
      </w:r>
      <w:r w:rsidR="00455A6E" w:rsidRPr="00BD477A">
        <w:t xml:space="preserve"> La méthode </w:t>
      </w:r>
      <w:proofErr w:type="spellStart"/>
      <w:r w:rsidR="00455A6E" w:rsidRPr="00BD477A">
        <w:t>S</w:t>
      </w:r>
      <w:r w:rsidR="00E17678" w:rsidRPr="00BD477A">
        <w:t>t</w:t>
      </w:r>
      <w:r w:rsidR="00455A6E" w:rsidRPr="00BD477A">
        <w:t>ockEndGameData</w:t>
      </w:r>
      <w:proofErr w:type="spellEnd"/>
      <w:r w:rsidR="00455A6E" w:rsidRPr="00BD477A">
        <w:t xml:space="preserve"> est donc </w:t>
      </w:r>
      <w:r w:rsidR="00F839E1" w:rsidRPr="00BD477A">
        <w:t>appelé</w:t>
      </w:r>
      <w:r w:rsidR="003640DA">
        <w:t>e</w:t>
      </w:r>
      <w:r w:rsidR="00455A6E" w:rsidRPr="00BD477A">
        <w:t>.</w:t>
      </w:r>
      <w:r w:rsidR="002A194C" w:rsidRPr="00BD477A">
        <w:t xml:space="preserve"> </w:t>
      </w:r>
      <w:r w:rsidR="00E17678" w:rsidRPr="00BD477A">
        <w:t>Les données sauvegardées</w:t>
      </w:r>
      <w:r w:rsidR="001A4E37" w:rsidRPr="00BD477A">
        <w:t xml:space="preserve"> sont</w:t>
      </w:r>
      <w:r w:rsidR="00556CA5">
        <w:t> :</w:t>
      </w:r>
      <w:r w:rsidR="001A4E37" w:rsidRPr="00BD477A">
        <w:t xml:space="preserve"> les différents joueurs qui ont participé à la partie, le nombre de point final, le temps</w:t>
      </w:r>
      <w:r w:rsidR="00556CA5">
        <w:t xml:space="preserve"> de</w:t>
      </w:r>
      <w:r w:rsidR="001A4E37" w:rsidRPr="00BD477A">
        <w:t xml:space="preserve"> la partie, la date </w:t>
      </w:r>
      <w:r w:rsidR="00556CA5">
        <w:t>de la</w:t>
      </w:r>
      <w:r w:rsidR="001A4E37" w:rsidRPr="00BD477A">
        <w:t xml:space="preserve"> parte et pour finir les règles </w:t>
      </w:r>
      <w:r w:rsidR="003575A7" w:rsidRPr="00BD477A">
        <w:t>choisi</w:t>
      </w:r>
      <w:r w:rsidR="00556CA5">
        <w:t>es</w:t>
      </w:r>
      <w:r w:rsidR="001A4E37" w:rsidRPr="00BD477A">
        <w:t xml:space="preserve"> au départ.</w:t>
      </w:r>
    </w:p>
    <w:p w14:paraId="72A8D676" w14:textId="77777777" w:rsidR="008579AE" w:rsidRPr="00BD477A" w:rsidRDefault="008579AE" w:rsidP="0048533B">
      <w:pPr>
        <w:pStyle w:val="Texte"/>
      </w:pPr>
    </w:p>
    <w:p w14:paraId="4B5090D8" w14:textId="283F1FE4" w:rsidR="000F1F34" w:rsidRPr="00BD477A" w:rsidRDefault="000F1F34" w:rsidP="003640DA">
      <w:pPr>
        <w:pStyle w:val="Titre30"/>
      </w:pPr>
      <w:bookmarkStart w:id="11" w:name="_Toc103869924"/>
      <w:r w:rsidRPr="00BD477A">
        <w:t>Classe « zone de point »</w:t>
      </w:r>
      <w:bookmarkEnd w:id="11"/>
    </w:p>
    <w:p w14:paraId="6A8B7615" w14:textId="4AECEEA0" w:rsidR="000F1F34" w:rsidRPr="00BD477A" w:rsidRDefault="000F1F34" w:rsidP="00854C87">
      <w:pPr>
        <w:pStyle w:val="Image"/>
      </w:pPr>
      <w:r w:rsidRPr="00BD477A">
        <w:drawing>
          <wp:inline distT="0" distB="0" distL="0" distR="0" wp14:anchorId="1477A063" wp14:editId="6FBFD477">
            <wp:extent cx="2468880" cy="37490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8880" cy="3749040"/>
                    </a:xfrm>
                    <a:prstGeom prst="rect">
                      <a:avLst/>
                    </a:prstGeom>
                    <a:noFill/>
                    <a:ln>
                      <a:noFill/>
                    </a:ln>
                  </pic:spPr>
                </pic:pic>
              </a:graphicData>
            </a:graphic>
          </wp:inline>
        </w:drawing>
      </w:r>
    </w:p>
    <w:p w14:paraId="7E8B4B02" w14:textId="501631BE" w:rsidR="00DB1834" w:rsidRPr="00BD477A" w:rsidRDefault="00DB1834" w:rsidP="00DB1834">
      <w:pPr>
        <w:pStyle w:val="Texte"/>
      </w:pPr>
      <w:r w:rsidRPr="00BD477A">
        <w:t xml:space="preserve">Dans cette classe, le constructeur sert uniquement </w:t>
      </w:r>
      <w:proofErr w:type="gramStart"/>
      <w:r w:rsidRPr="00BD477A">
        <w:t>a</w:t>
      </w:r>
      <w:proofErr w:type="gramEnd"/>
      <w:r w:rsidRPr="00BD477A">
        <w:t xml:space="preserve"> instanci</w:t>
      </w:r>
      <w:r w:rsidR="00561245">
        <w:t>er</w:t>
      </w:r>
      <w:r w:rsidRPr="00BD477A">
        <w:t xml:space="preserve"> les listes, il n’a besoin d’aucun paramètre</w:t>
      </w:r>
      <w:r w:rsidR="00561245">
        <w:t>.</w:t>
      </w:r>
    </w:p>
    <w:p w14:paraId="19B78D2E" w14:textId="1CC74527" w:rsidR="004A1076" w:rsidRDefault="00A007A5" w:rsidP="00DB1834">
      <w:pPr>
        <w:pStyle w:val="Texte"/>
      </w:pPr>
      <w:r w:rsidRPr="00BD477A">
        <w:t xml:space="preserve">Lorsque l’utilisateur joue une carte dans la zone de point, </w:t>
      </w:r>
      <w:r w:rsidR="006948A7" w:rsidRPr="00BD477A">
        <w:t xml:space="preserve">la méthode </w:t>
      </w:r>
      <w:proofErr w:type="spellStart"/>
      <w:r w:rsidR="006948A7" w:rsidRPr="00BD477A">
        <w:t>CardIsPlayable</w:t>
      </w:r>
      <w:proofErr w:type="spellEnd"/>
      <w:r w:rsidR="006948A7" w:rsidRPr="00BD477A">
        <w:t xml:space="preserve"> est appelé</w:t>
      </w:r>
      <w:r w:rsidR="00561245">
        <w:t>e</w:t>
      </w:r>
      <w:r w:rsidR="006948A7" w:rsidRPr="00BD477A">
        <w:t>. Elle</w:t>
      </w:r>
      <w:r w:rsidR="00561245">
        <w:t xml:space="preserve"> </w:t>
      </w:r>
      <w:r w:rsidR="006948A7" w:rsidRPr="00BD477A">
        <w:t>vérifie dans le tas de la bonne couleur si le numéro de la carte est le bon. Par exemple, si la carte 3 bleue</w:t>
      </w:r>
      <w:r w:rsidR="00561245">
        <w:t xml:space="preserve"> est jouée</w:t>
      </w:r>
      <w:r w:rsidR="006948A7" w:rsidRPr="00BD477A">
        <w:t xml:space="preserve">, le jeu </w:t>
      </w:r>
      <w:proofErr w:type="spellStart"/>
      <w:r w:rsidR="006948A7" w:rsidRPr="00BD477A">
        <w:t>récupére</w:t>
      </w:r>
      <w:proofErr w:type="spellEnd"/>
      <w:r w:rsidR="006948A7" w:rsidRPr="00BD477A">
        <w:t xml:space="preserve"> la liste </w:t>
      </w:r>
      <w:proofErr w:type="spellStart"/>
      <w:r w:rsidR="006948A7" w:rsidRPr="00BD477A">
        <w:t>BlueCard</w:t>
      </w:r>
      <w:proofErr w:type="spellEnd"/>
      <w:r w:rsidR="006948A7" w:rsidRPr="00BD477A">
        <w:t xml:space="preserve">, </w:t>
      </w:r>
      <w:r w:rsidR="00561245">
        <w:t xml:space="preserve">et </w:t>
      </w:r>
      <w:r w:rsidR="006948A7" w:rsidRPr="00BD477A">
        <w:t>regarde s’il le 2 bleu</w:t>
      </w:r>
      <w:r w:rsidR="00561245">
        <w:t xml:space="preserve"> a déjà été joué</w:t>
      </w:r>
      <w:r w:rsidR="00CC689B" w:rsidRPr="00BD477A">
        <w:t>. S</w:t>
      </w:r>
      <w:r w:rsidR="006948A7" w:rsidRPr="00BD477A">
        <w:t xml:space="preserve">i c’est le cas, la méthode </w:t>
      </w:r>
      <w:r w:rsidR="00561245">
        <w:t>laisse le coup se</w:t>
      </w:r>
      <w:r w:rsidR="006948A7" w:rsidRPr="00BD477A">
        <w:t xml:space="preserve"> jouer.</w:t>
      </w:r>
      <w:r w:rsidR="0050399D" w:rsidRPr="00BD477A">
        <w:t xml:space="preserve"> Dans le cas d’une carte violette, la méthode </w:t>
      </w:r>
      <w:proofErr w:type="spellStart"/>
      <w:r w:rsidR="0050399D" w:rsidRPr="00BD477A">
        <w:t>CheckVioletCardPlay</w:t>
      </w:r>
      <w:proofErr w:type="spellEnd"/>
      <w:r w:rsidR="0050399D" w:rsidRPr="00BD477A">
        <w:t xml:space="preserve"> est appelé</w:t>
      </w:r>
      <w:r w:rsidR="00561245">
        <w:t>e</w:t>
      </w:r>
      <w:r w:rsidR="0050399D" w:rsidRPr="00BD477A">
        <w:t>, ell</w:t>
      </w:r>
      <w:r w:rsidR="00B76D08" w:rsidRPr="00BD477A">
        <w:t xml:space="preserve">e vérifie dans chaque tas 1 par 1 si la carte peut être </w:t>
      </w:r>
      <w:proofErr w:type="spellStart"/>
      <w:proofErr w:type="gramStart"/>
      <w:r w:rsidR="00B76D08" w:rsidRPr="00BD477A">
        <w:t>jou</w:t>
      </w:r>
      <w:r w:rsidR="00561245">
        <w:t>ée</w:t>
      </w:r>
      <w:r w:rsidR="00AF2421" w:rsidRPr="00BD477A">
        <w:t>.</w:t>
      </w:r>
      <w:r w:rsidR="00561245">
        <w:t>L</w:t>
      </w:r>
      <w:r w:rsidR="00AF2421" w:rsidRPr="00BD477A">
        <w:t>a</w:t>
      </w:r>
      <w:proofErr w:type="spellEnd"/>
      <w:proofErr w:type="gramEnd"/>
      <w:r w:rsidR="00AF2421" w:rsidRPr="00BD477A">
        <w:t xml:space="preserve"> méthode s’</w:t>
      </w:r>
      <w:r w:rsidR="001B37BD" w:rsidRPr="00BD477A">
        <w:t>arrête</w:t>
      </w:r>
      <w:r w:rsidR="00AF2421" w:rsidRPr="00BD477A">
        <w:t xml:space="preserve"> </w:t>
      </w:r>
      <w:r w:rsidR="00561245">
        <w:t xml:space="preserve">au premier </w:t>
      </w:r>
      <w:proofErr w:type="spellStart"/>
      <w:r w:rsidR="00561245">
        <w:t>tas</w:t>
      </w:r>
      <w:proofErr w:type="spellEnd"/>
      <w:r w:rsidR="00561245">
        <w:t xml:space="preserve"> positif </w:t>
      </w:r>
      <w:r w:rsidR="00AF2421" w:rsidRPr="00BD477A">
        <w:t xml:space="preserve">et ne vas pas vérifier dans </w:t>
      </w:r>
      <w:r w:rsidR="00563C6F" w:rsidRPr="00BD477A">
        <w:t>les tas suivants</w:t>
      </w:r>
      <w:r w:rsidR="00AF2421" w:rsidRPr="00BD477A">
        <w:t>.</w:t>
      </w:r>
      <w:r w:rsidR="00563C6F" w:rsidRPr="00BD477A">
        <w:t xml:space="preserve"> </w:t>
      </w:r>
    </w:p>
    <w:p w14:paraId="2AA8630E" w14:textId="22A6267A" w:rsidR="00240055" w:rsidRPr="004A1076" w:rsidRDefault="004A1076" w:rsidP="004A1076">
      <w:pPr>
        <w:rPr>
          <w:rFonts w:ascii="Arial" w:hAnsi="Arial" w:cs="Arial"/>
          <w:sz w:val="24"/>
          <w:szCs w:val="24"/>
        </w:rPr>
      </w:pPr>
      <w:r>
        <w:br w:type="page"/>
      </w:r>
    </w:p>
    <w:p w14:paraId="6DCD8ABE" w14:textId="20ABB3DE" w:rsidR="00563C6F" w:rsidRPr="00BD477A" w:rsidRDefault="00563C6F" w:rsidP="00DB1834">
      <w:pPr>
        <w:pStyle w:val="Texte"/>
      </w:pPr>
      <w:r w:rsidRPr="00BD477A">
        <w:lastRenderedPageBreak/>
        <w:t xml:space="preserve">Après avoir eu la confirmation que la carte est jouable, la méthode </w:t>
      </w:r>
      <w:proofErr w:type="spellStart"/>
      <w:r w:rsidRPr="00BD477A">
        <w:t>CardPlayed</w:t>
      </w:r>
      <w:proofErr w:type="spellEnd"/>
      <w:r w:rsidRPr="00BD477A">
        <w:t xml:space="preserve"> est appelé</w:t>
      </w:r>
      <w:r w:rsidR="00561245">
        <w:t>e</w:t>
      </w:r>
      <w:r w:rsidRPr="00BD477A">
        <w:t xml:space="preserve">, </w:t>
      </w:r>
      <w:r w:rsidR="00177DBE" w:rsidRPr="00BD477A">
        <w:t>elle ajoute la carte au tas de la bonne couleur.</w:t>
      </w:r>
      <w:r w:rsidR="000D400F" w:rsidRPr="00BD477A">
        <w:t xml:space="preserve"> Cette méthode </w:t>
      </w:r>
      <w:r w:rsidR="00B970F4">
        <w:t>appelle</w:t>
      </w:r>
      <w:r w:rsidR="000D400F" w:rsidRPr="00BD477A">
        <w:t xml:space="preserve"> aussi la méthode </w:t>
      </w:r>
      <w:proofErr w:type="spellStart"/>
      <w:r w:rsidR="000D400F" w:rsidRPr="00BD477A">
        <w:t>PillFinished</w:t>
      </w:r>
      <w:proofErr w:type="spellEnd"/>
      <w:r w:rsidR="000D400F" w:rsidRPr="00BD477A">
        <w:t>.</w:t>
      </w:r>
      <w:r w:rsidR="00CB020B" w:rsidRPr="00BD477A">
        <w:t xml:space="preserve"> </w:t>
      </w:r>
      <w:r w:rsidR="00B970F4">
        <w:t xml:space="preserve">Elle </w:t>
      </w:r>
      <w:r w:rsidR="00CB020B" w:rsidRPr="00BD477A">
        <w:t xml:space="preserve">permet de savoir si le tas </w:t>
      </w:r>
      <w:r w:rsidR="00EA0146">
        <w:t xml:space="preserve">est </w:t>
      </w:r>
      <w:r w:rsidR="00CB020B" w:rsidRPr="00BD477A">
        <w:t xml:space="preserve">fini à ce tour, c’est-à-dire que la carte numéro 5 </w:t>
      </w:r>
      <w:r w:rsidR="00EA0146">
        <w:t xml:space="preserve">est bien </w:t>
      </w:r>
      <w:r w:rsidR="00CB020B" w:rsidRPr="00BD477A">
        <w:t>posé</w:t>
      </w:r>
      <w:r w:rsidR="00EA0146">
        <w:t>e sur le tas</w:t>
      </w:r>
      <w:r w:rsidR="00CB020B" w:rsidRPr="00BD477A">
        <w:t>. Si c’est le cas, un indice est ajouté comme le veut les règles</w:t>
      </w:r>
      <w:r w:rsidR="00882E75" w:rsidRPr="00BD477A">
        <w:t>.</w:t>
      </w:r>
    </w:p>
    <w:p w14:paraId="54760050" w14:textId="7620100E" w:rsidR="003C741E" w:rsidRPr="00BD477A" w:rsidRDefault="009175E3" w:rsidP="009175E3">
      <w:pPr>
        <w:pStyle w:val="Texte"/>
      </w:pPr>
      <w:r w:rsidRPr="00BD477A">
        <w:t xml:space="preserve">A chaque fin de tour, la méthode </w:t>
      </w:r>
      <w:proofErr w:type="spellStart"/>
      <w:r w:rsidRPr="00BD477A">
        <w:t>CheckFireworkFinish</w:t>
      </w:r>
      <w:proofErr w:type="spellEnd"/>
      <w:r w:rsidRPr="00BD477A">
        <w:t xml:space="preserve"> est appelé</w:t>
      </w:r>
      <w:r w:rsidR="00EA0146">
        <w:t>e</w:t>
      </w:r>
      <w:r w:rsidRPr="00BD477A">
        <w:t>, si les 5 tas sont remplis avec les 5 cartes, la partie s’</w:t>
      </w:r>
      <w:r w:rsidR="00193736" w:rsidRPr="00BD477A">
        <w:t>arrête</w:t>
      </w:r>
      <w:r w:rsidRPr="00BD477A">
        <w:t xml:space="preserve"> et les joueurs ont gagné</w:t>
      </w:r>
      <w:r w:rsidR="00591A39" w:rsidRPr="00BD477A">
        <w:t>.</w:t>
      </w:r>
    </w:p>
    <w:p w14:paraId="6050AC98" w14:textId="5238674D" w:rsidR="001B2BFA" w:rsidRDefault="001B2BFA" w:rsidP="009175E3">
      <w:pPr>
        <w:pStyle w:val="Texte"/>
      </w:pPr>
      <w:r w:rsidRPr="00BD477A">
        <w:t>A la fin d’une partie, il faut afficher le nombre de point</w:t>
      </w:r>
      <w:r w:rsidR="00EA0146">
        <w:t>s</w:t>
      </w:r>
      <w:r w:rsidRPr="00BD477A">
        <w:t xml:space="preserve"> </w:t>
      </w:r>
      <w:r w:rsidR="00EA0146">
        <w:t xml:space="preserve">réalisés </w:t>
      </w:r>
      <w:r w:rsidRPr="00BD477A">
        <w:t xml:space="preserve">par l’équipe, la méthode </w:t>
      </w:r>
      <w:proofErr w:type="spellStart"/>
      <w:r w:rsidRPr="00BD477A">
        <w:t>CountPill</w:t>
      </w:r>
      <w:proofErr w:type="spellEnd"/>
      <w:r w:rsidR="00073B34" w:rsidRPr="00BD477A">
        <w:t xml:space="preserve"> retourne cette information.</w:t>
      </w:r>
    </w:p>
    <w:p w14:paraId="58DFC751" w14:textId="77777777" w:rsidR="008579AE" w:rsidRPr="00BD477A" w:rsidRDefault="008579AE" w:rsidP="009175E3">
      <w:pPr>
        <w:pStyle w:val="Texte"/>
      </w:pPr>
    </w:p>
    <w:p w14:paraId="6DECF53F" w14:textId="50D41F1F" w:rsidR="003C741E" w:rsidRPr="00BD477A" w:rsidRDefault="003C741E" w:rsidP="003640DA">
      <w:pPr>
        <w:pStyle w:val="Titre30"/>
      </w:pPr>
      <w:bookmarkStart w:id="12" w:name="_Toc103869925"/>
      <w:r w:rsidRPr="00BD477A">
        <w:t>Classe</w:t>
      </w:r>
      <w:r w:rsidR="00443F0D" w:rsidRPr="00BD477A">
        <w:t xml:space="preserve"> « Joueur »</w:t>
      </w:r>
      <w:bookmarkEnd w:id="12"/>
    </w:p>
    <w:p w14:paraId="74BAD461" w14:textId="31A19D27" w:rsidR="00443F0D" w:rsidRPr="00BD477A" w:rsidRDefault="00443F0D" w:rsidP="00854C87">
      <w:pPr>
        <w:pStyle w:val="Image"/>
      </w:pPr>
    </w:p>
    <w:p w14:paraId="614EEEF4" w14:textId="7455C09F" w:rsidR="00443F0D" w:rsidRPr="00BD477A" w:rsidRDefault="00443F0D" w:rsidP="00854C87">
      <w:pPr>
        <w:pStyle w:val="Image"/>
      </w:pPr>
      <w:r w:rsidRPr="00BD477A">
        <w:drawing>
          <wp:inline distT="0" distB="0" distL="0" distR="0" wp14:anchorId="16BF9FE7" wp14:editId="63669422">
            <wp:extent cx="2943225" cy="3552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25" cy="3552825"/>
                    </a:xfrm>
                    <a:prstGeom prst="rect">
                      <a:avLst/>
                    </a:prstGeom>
                    <a:noFill/>
                    <a:ln>
                      <a:noFill/>
                    </a:ln>
                  </pic:spPr>
                </pic:pic>
              </a:graphicData>
            </a:graphic>
          </wp:inline>
        </w:drawing>
      </w:r>
    </w:p>
    <w:p w14:paraId="18CB7732" w14:textId="6B6B0C35" w:rsidR="00AA7A70" w:rsidRPr="00BD477A" w:rsidRDefault="00AA7A70" w:rsidP="00AA7A70">
      <w:pPr>
        <w:pStyle w:val="Texte"/>
      </w:pPr>
      <w:r w:rsidRPr="00BD477A">
        <w:t xml:space="preserve">Le constructeur du joueur demande en paramètre </w:t>
      </w:r>
      <w:r w:rsidR="00EA0146">
        <w:t xml:space="preserve">une connexion et </w:t>
      </w:r>
      <w:r w:rsidRPr="00BD477A">
        <w:t>un pseudo</w:t>
      </w:r>
      <w:r w:rsidR="00EA0146">
        <w:t xml:space="preserve"> (chaine de caractère) fourni en </w:t>
      </w:r>
      <w:r w:rsidRPr="00BD477A">
        <w:t xml:space="preserve">début </w:t>
      </w:r>
      <w:r w:rsidR="00EA0146">
        <w:t xml:space="preserve">de partie </w:t>
      </w:r>
      <w:r w:rsidRPr="00BD477A">
        <w:t>par le joueur</w:t>
      </w:r>
      <w:r w:rsidR="00EA0146">
        <w:t xml:space="preserve">. La </w:t>
      </w:r>
      <w:r w:rsidRPr="00BD477A">
        <w:t>connexion</w:t>
      </w:r>
      <w:r w:rsidR="00EA0146">
        <w:t xml:space="preserve"> est </w:t>
      </w:r>
      <w:r w:rsidRPr="00BD477A">
        <w:t>utilis</w:t>
      </w:r>
      <w:r w:rsidR="00EA0146">
        <w:t xml:space="preserve">ée </w:t>
      </w:r>
      <w:r w:rsidRPr="00BD477A">
        <w:t xml:space="preserve">pour </w:t>
      </w:r>
      <w:r w:rsidR="00EA0146">
        <w:t xml:space="preserve">savoir </w:t>
      </w:r>
      <w:r w:rsidRPr="00BD477A">
        <w:t xml:space="preserve">quel utilisateur </w:t>
      </w:r>
      <w:r w:rsidR="00EA0146">
        <w:t xml:space="preserve">exécute </w:t>
      </w:r>
      <w:r w:rsidRPr="00BD477A">
        <w:t>quelle action.</w:t>
      </w:r>
    </w:p>
    <w:p w14:paraId="1DE5920D" w14:textId="72EFD490" w:rsidR="00AA7A70" w:rsidRPr="00BD477A" w:rsidRDefault="00AA7A70" w:rsidP="00AA7A70">
      <w:pPr>
        <w:pStyle w:val="Texte"/>
      </w:pPr>
      <w:r w:rsidRPr="00BD477A">
        <w:t xml:space="preserve">A chaque fin de tour, si l’action le demande, la méthode </w:t>
      </w:r>
      <w:proofErr w:type="spellStart"/>
      <w:r w:rsidRPr="00BD477A">
        <w:t>DrawCard</w:t>
      </w:r>
      <w:proofErr w:type="spellEnd"/>
      <w:r w:rsidRPr="00BD477A">
        <w:t xml:space="preserve"> est ap</w:t>
      </w:r>
      <w:r w:rsidR="00EA0146">
        <w:t>p</w:t>
      </w:r>
      <w:r w:rsidRPr="00BD477A">
        <w:t>elé</w:t>
      </w:r>
      <w:r w:rsidR="00EA0146">
        <w:t>e</w:t>
      </w:r>
      <w:r w:rsidRPr="00BD477A">
        <w:t>, elle ajoute une carte à la main (Hand) du joueur.</w:t>
      </w:r>
    </w:p>
    <w:p w14:paraId="036E4A57" w14:textId="297A6443" w:rsidR="00074886" w:rsidRPr="00BD477A" w:rsidRDefault="00074886" w:rsidP="00AA7A70">
      <w:pPr>
        <w:pStyle w:val="Texte"/>
      </w:pPr>
      <w:r w:rsidRPr="00BD477A">
        <w:t xml:space="preserve">Les méthodes </w:t>
      </w:r>
      <w:proofErr w:type="spellStart"/>
      <w:r w:rsidRPr="00BD477A">
        <w:t>GetListOfColor</w:t>
      </w:r>
      <w:proofErr w:type="spellEnd"/>
      <w:r w:rsidRPr="00BD477A">
        <w:t xml:space="preserve"> et </w:t>
      </w:r>
      <w:proofErr w:type="spellStart"/>
      <w:r w:rsidRPr="00BD477A">
        <w:t>GetListOf</w:t>
      </w:r>
      <w:r w:rsidR="00EA0146">
        <w:t>Number</w:t>
      </w:r>
      <w:proofErr w:type="spellEnd"/>
      <w:r w:rsidRPr="00BD477A">
        <w:t>, retourne</w:t>
      </w:r>
      <w:r w:rsidR="00EA0146">
        <w:t>nt</w:t>
      </w:r>
      <w:r w:rsidRPr="00BD477A">
        <w:t xml:space="preserve"> la liste de couleur ou </w:t>
      </w:r>
      <w:r w:rsidR="00EA0146">
        <w:t>l</w:t>
      </w:r>
      <w:r w:rsidRPr="00BD477A">
        <w:t>e</w:t>
      </w:r>
      <w:r w:rsidR="00EA0146">
        <w:t>s</w:t>
      </w:r>
      <w:r w:rsidRPr="00BD477A">
        <w:t xml:space="preserve"> nombre</w:t>
      </w:r>
      <w:r w:rsidR="00EA0146">
        <w:t>s</w:t>
      </w:r>
      <w:r w:rsidRPr="00BD477A">
        <w:t xml:space="preserve"> unique</w:t>
      </w:r>
      <w:r w:rsidR="00EA0146">
        <w:t>s</w:t>
      </w:r>
      <w:r w:rsidRPr="00BD477A">
        <w:t xml:space="preserve"> dans la main du joueur</w:t>
      </w:r>
      <w:r w:rsidR="00EA0146">
        <w:t>.</w:t>
      </w:r>
      <w:r w:rsidRPr="00BD477A">
        <w:t xml:space="preserve"> </w:t>
      </w:r>
      <w:r w:rsidR="00EA0146">
        <w:t>E</w:t>
      </w:r>
      <w:r w:rsidRPr="00BD477A">
        <w:t xml:space="preserve">lle </w:t>
      </w:r>
      <w:r w:rsidR="00EA0146">
        <w:t>sont</w:t>
      </w:r>
      <w:r w:rsidRPr="00BD477A">
        <w:t xml:space="preserve"> </w:t>
      </w:r>
      <w:r w:rsidR="00BE735C" w:rsidRPr="00BD477A">
        <w:t>utilisée</w:t>
      </w:r>
      <w:r w:rsidR="00EA0146">
        <w:t>s</w:t>
      </w:r>
      <w:r w:rsidRPr="00BD477A">
        <w:t xml:space="preserve"> juste avant </w:t>
      </w:r>
      <w:r w:rsidR="00023311">
        <w:t>l’</w:t>
      </w:r>
      <w:r w:rsidRPr="00BD477A">
        <w:t xml:space="preserve">envoi </w:t>
      </w:r>
      <w:r w:rsidR="00023311">
        <w:t>d’</w:t>
      </w:r>
      <w:r w:rsidRPr="00BD477A">
        <w:t>un indice</w:t>
      </w:r>
      <w:r w:rsidR="00023311">
        <w:t xml:space="preserve">. La liste </w:t>
      </w:r>
      <w:r w:rsidRPr="00BD477A">
        <w:t xml:space="preserve">permet de </w:t>
      </w:r>
      <w:r w:rsidR="00023311">
        <w:t>créer l’</w:t>
      </w:r>
      <w:r w:rsidRPr="00BD477A">
        <w:t xml:space="preserve">indice </w:t>
      </w:r>
      <w:r w:rsidR="00023311">
        <w:t xml:space="preserve">à </w:t>
      </w:r>
      <w:r w:rsidRPr="00BD477A">
        <w:t>envoyer.</w:t>
      </w:r>
    </w:p>
    <w:p w14:paraId="2C2A0BB4" w14:textId="7615F7B1" w:rsidR="00BE735C" w:rsidRPr="00BD477A" w:rsidRDefault="00BE735C" w:rsidP="00AA7A70">
      <w:pPr>
        <w:pStyle w:val="Texte"/>
      </w:pPr>
      <w:r w:rsidRPr="00BD477A">
        <w:t xml:space="preserve">Une fois l’indice </w:t>
      </w:r>
      <w:r w:rsidR="002B558F">
        <w:t>transmit</w:t>
      </w:r>
      <w:r w:rsidRPr="00BD477A">
        <w:t xml:space="preserve">, la méthode </w:t>
      </w:r>
      <w:proofErr w:type="spellStart"/>
      <w:r w:rsidRPr="00BD477A">
        <w:t>ShowHint</w:t>
      </w:r>
      <w:proofErr w:type="spellEnd"/>
      <w:r w:rsidRPr="00BD477A">
        <w:t xml:space="preserve"> est appelé</w:t>
      </w:r>
      <w:r w:rsidR="002B558F">
        <w:t>e</w:t>
      </w:r>
      <w:r w:rsidRPr="00BD477A">
        <w:t>. Elle retourn</w:t>
      </w:r>
      <w:r w:rsidR="002B558F">
        <w:t>e</w:t>
      </w:r>
      <w:r w:rsidRPr="00BD477A">
        <w:t xml:space="preserve"> </w:t>
      </w:r>
      <w:r w:rsidR="002B558F" w:rsidRPr="00BD477A">
        <w:t xml:space="preserve">soit </w:t>
      </w:r>
      <w:r w:rsidRPr="00BD477A">
        <w:t xml:space="preserve">la </w:t>
      </w:r>
      <w:r w:rsidR="002B558F">
        <w:t>l</w:t>
      </w:r>
      <w:r w:rsidRPr="00BD477A">
        <w:t>iste des cartes avec une couleur ou un chiffre spécifique.</w:t>
      </w:r>
      <w:r w:rsidR="008C09F5" w:rsidRPr="00BD477A">
        <w:t xml:space="preserve"> </w:t>
      </w:r>
      <w:r w:rsidR="007E00C7" w:rsidRPr="00BD477A">
        <w:t xml:space="preserve">Cette liste </w:t>
      </w:r>
      <w:r w:rsidR="002B558F">
        <w:t xml:space="preserve">est ensuite </w:t>
      </w:r>
      <w:r w:rsidR="007E00C7" w:rsidRPr="00BD477A">
        <w:t>affiché</w:t>
      </w:r>
      <w:r w:rsidR="002B558F">
        <w:t>e</w:t>
      </w:r>
      <w:r w:rsidR="007E00C7" w:rsidRPr="00BD477A">
        <w:t xml:space="preserve"> </w:t>
      </w:r>
      <w:r w:rsidR="002B558F">
        <w:t xml:space="preserve">chez </w:t>
      </w:r>
      <w:r w:rsidR="007E00C7" w:rsidRPr="00BD477A">
        <w:t xml:space="preserve">la personne ayant reçu </w:t>
      </w:r>
      <w:r w:rsidR="002B558F">
        <w:t>l’</w:t>
      </w:r>
      <w:r w:rsidR="00BB626C" w:rsidRPr="00BD477A">
        <w:t>indice</w:t>
      </w:r>
      <w:r w:rsidR="007E00C7" w:rsidRPr="00BD477A">
        <w:t>.</w:t>
      </w:r>
    </w:p>
    <w:p w14:paraId="01EEFF3F" w14:textId="2368FBAD" w:rsidR="00BB626C" w:rsidRPr="00BD477A" w:rsidRDefault="00BB626C" w:rsidP="00AA7A70">
      <w:pPr>
        <w:pStyle w:val="Texte"/>
      </w:pPr>
      <w:r w:rsidRPr="00BD477A">
        <w:lastRenderedPageBreak/>
        <w:t xml:space="preserve">La méthode </w:t>
      </w:r>
      <w:proofErr w:type="spellStart"/>
      <w:r w:rsidRPr="00BD477A">
        <w:t>HandChangePosition</w:t>
      </w:r>
      <w:proofErr w:type="spellEnd"/>
      <w:r w:rsidRPr="00BD477A">
        <w:t xml:space="preserve"> est appelé</w:t>
      </w:r>
      <w:r w:rsidR="002B558F">
        <w:t>e</w:t>
      </w:r>
      <w:r w:rsidRPr="00BD477A">
        <w:t xml:space="preserve"> quand un joueur décide de déplacer une carte de sa main. Cette méthode va permettre de déplacer la carte </w:t>
      </w:r>
      <w:r w:rsidR="004F1285" w:rsidRPr="00BD477A">
        <w:t>à</w:t>
      </w:r>
      <w:r w:rsidRPr="00BD477A">
        <w:t xml:space="preserve"> l’emplacement voulu par le joueur.</w:t>
      </w:r>
    </w:p>
    <w:p w14:paraId="2449F041" w14:textId="06B304CF" w:rsidR="003C741E" w:rsidRPr="00BD477A" w:rsidRDefault="003C741E" w:rsidP="003640DA">
      <w:pPr>
        <w:pStyle w:val="Titre30"/>
      </w:pPr>
      <w:bookmarkStart w:id="13" w:name="_Toc103869926"/>
      <w:r w:rsidRPr="00BD477A">
        <w:t>Classe</w:t>
      </w:r>
      <w:r w:rsidR="007276C6" w:rsidRPr="00BD477A">
        <w:t xml:space="preserve"> « Cartes »</w:t>
      </w:r>
      <w:bookmarkEnd w:id="13"/>
    </w:p>
    <w:p w14:paraId="6AD4C3C8" w14:textId="5695317C" w:rsidR="00443F0D" w:rsidRPr="00BD477A" w:rsidRDefault="007276C6" w:rsidP="00854C87">
      <w:pPr>
        <w:pStyle w:val="Image"/>
      </w:pPr>
      <w:r w:rsidRPr="00BD477A">
        <w:drawing>
          <wp:inline distT="0" distB="0" distL="0" distR="0" wp14:anchorId="41643A9E" wp14:editId="222AFAE9">
            <wp:extent cx="2118406" cy="2520000"/>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8406" cy="2520000"/>
                    </a:xfrm>
                    <a:prstGeom prst="rect">
                      <a:avLst/>
                    </a:prstGeom>
                    <a:noFill/>
                    <a:ln>
                      <a:noFill/>
                    </a:ln>
                  </pic:spPr>
                </pic:pic>
              </a:graphicData>
            </a:graphic>
          </wp:inline>
        </w:drawing>
      </w:r>
    </w:p>
    <w:p w14:paraId="3498469A" w14:textId="2F69FE97" w:rsidR="00875172" w:rsidRPr="00BD477A" w:rsidRDefault="00875172" w:rsidP="00875172">
      <w:pPr>
        <w:pStyle w:val="Texte"/>
      </w:pPr>
      <w:r w:rsidRPr="00BD477A">
        <w:t>Le constructeur de la carte demande de passer en paramètre, la couleur de la carte, le chiffre de la carte ainsi que l’index de la carte qui sera utilisé pour comparer les cartes.</w:t>
      </w:r>
    </w:p>
    <w:p w14:paraId="1058B59C" w14:textId="71718B6C" w:rsidR="00875172" w:rsidRPr="00BD477A" w:rsidRDefault="00875172" w:rsidP="00875172">
      <w:pPr>
        <w:pStyle w:val="Texte"/>
      </w:pPr>
      <w:r w:rsidRPr="00BD477A">
        <w:t xml:space="preserve">La méthode </w:t>
      </w:r>
      <w:proofErr w:type="spellStart"/>
      <w:r w:rsidRPr="00BD477A">
        <w:t>ToString</w:t>
      </w:r>
      <w:proofErr w:type="spellEnd"/>
      <w:r w:rsidR="002B558F">
        <w:t xml:space="preserve"> est surchargée </w:t>
      </w:r>
      <w:r w:rsidRPr="00BD477A">
        <w:t xml:space="preserve">pour </w:t>
      </w:r>
      <w:r w:rsidR="002B558F">
        <w:t xml:space="preserve">faciliter </w:t>
      </w:r>
      <w:r w:rsidRPr="00BD477A">
        <w:t>le débogage</w:t>
      </w:r>
      <w:r w:rsidR="002B558F">
        <w:t>. E</w:t>
      </w:r>
      <w:r w:rsidR="002B558F" w:rsidRPr="00BD477A">
        <w:t xml:space="preserve">n mode débogage, </w:t>
      </w:r>
      <w:r w:rsidR="002B558F">
        <w:t>l</w:t>
      </w:r>
      <w:r w:rsidRPr="00BD477A">
        <w:t>orsqu’une liste de carte</w:t>
      </w:r>
      <w:r w:rsidR="002B558F">
        <w:t xml:space="preserve"> est affichée</w:t>
      </w:r>
      <w:r w:rsidRPr="00BD477A">
        <w:t xml:space="preserve">, la méthode </w:t>
      </w:r>
      <w:proofErr w:type="spellStart"/>
      <w:r w:rsidRPr="00BD477A">
        <w:t>ToString</w:t>
      </w:r>
      <w:proofErr w:type="spellEnd"/>
      <w:r w:rsidRPr="00BD477A">
        <w:t xml:space="preserve"> est </w:t>
      </w:r>
      <w:r w:rsidR="002B558F">
        <w:t xml:space="preserve">appelée </w:t>
      </w:r>
      <w:r w:rsidRPr="00BD477A">
        <w:t xml:space="preserve">pour chaque enregistrement. </w:t>
      </w:r>
      <w:r w:rsidR="005B2A9B" w:rsidRPr="00BD477A">
        <w:t xml:space="preserve">La méthode retourne, la première lettre de la couleur de la carte en anglais et son chiffre. Par exemple </w:t>
      </w:r>
      <w:proofErr w:type="spellStart"/>
      <w:r w:rsidR="005B2A9B" w:rsidRPr="00BD477A">
        <w:t>a</w:t>
      </w:r>
      <w:proofErr w:type="spellEnd"/>
      <w:r w:rsidR="005B2A9B" w:rsidRPr="00BD477A">
        <w:t xml:space="preserve"> carte 2 verte s’écrit g comme green et le 2 qui correspond </w:t>
      </w:r>
      <w:r w:rsidR="0090750B" w:rsidRPr="00BD477A">
        <w:t>à</w:t>
      </w:r>
      <w:r w:rsidR="005B2A9B" w:rsidRPr="00BD477A">
        <w:t xml:space="preserve"> son chiffre</w:t>
      </w:r>
      <w:r w:rsidR="002B558F">
        <w:t>.</w:t>
      </w:r>
    </w:p>
    <w:p w14:paraId="62C3E9E6" w14:textId="54BF8F7B" w:rsidR="00916DAE" w:rsidRDefault="005B2A9B" w:rsidP="00854C87">
      <w:pPr>
        <w:pStyle w:val="Image"/>
      </w:pPr>
      <w:r w:rsidRPr="00BD477A">
        <w:drawing>
          <wp:inline distT="0" distB="0" distL="0" distR="0" wp14:anchorId="32ED5875" wp14:editId="393E6624">
            <wp:extent cx="1617345" cy="1036955"/>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7345" cy="1036955"/>
                    </a:xfrm>
                    <a:prstGeom prst="rect">
                      <a:avLst/>
                    </a:prstGeom>
                    <a:noFill/>
                    <a:ln>
                      <a:noFill/>
                    </a:ln>
                  </pic:spPr>
                </pic:pic>
              </a:graphicData>
            </a:graphic>
          </wp:inline>
        </w:drawing>
      </w:r>
    </w:p>
    <w:p w14:paraId="0ECC7560" w14:textId="02F17741" w:rsidR="005B2A9B" w:rsidRPr="00CA5B4D" w:rsidRDefault="00916DAE" w:rsidP="00CA5B4D">
      <w:pPr>
        <w:pStyle w:val="Texte"/>
      </w:pPr>
      <w:r>
        <w:br w:type="page"/>
      </w:r>
    </w:p>
    <w:p w14:paraId="6B7BD349" w14:textId="1EDBDE20" w:rsidR="00177E93" w:rsidRPr="00BD477A" w:rsidRDefault="00177E93" w:rsidP="003640DA">
      <w:pPr>
        <w:pStyle w:val="Titre30"/>
      </w:pPr>
      <w:r w:rsidRPr="00BD477A">
        <w:lastRenderedPageBreak/>
        <w:t xml:space="preserve"> </w:t>
      </w:r>
      <w:bookmarkStart w:id="14" w:name="_Toc103869927"/>
      <w:r w:rsidRPr="00BD477A">
        <w:t>Classe « Pioche »</w:t>
      </w:r>
      <w:bookmarkEnd w:id="14"/>
    </w:p>
    <w:p w14:paraId="73E53FB3" w14:textId="0CEE2A42" w:rsidR="0015331D" w:rsidRPr="00BD477A" w:rsidRDefault="00A13068" w:rsidP="00854C87">
      <w:pPr>
        <w:pStyle w:val="Image"/>
      </w:pPr>
      <w:r w:rsidRPr="00BD477A">
        <w:drawing>
          <wp:inline distT="0" distB="0" distL="0" distR="0" wp14:anchorId="4D5B9928" wp14:editId="64BBA57E">
            <wp:extent cx="2321247" cy="2520000"/>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1247" cy="2520000"/>
                    </a:xfrm>
                    <a:prstGeom prst="rect">
                      <a:avLst/>
                    </a:prstGeom>
                    <a:noFill/>
                    <a:ln>
                      <a:noFill/>
                    </a:ln>
                  </pic:spPr>
                </pic:pic>
              </a:graphicData>
            </a:graphic>
          </wp:inline>
        </w:drawing>
      </w:r>
    </w:p>
    <w:p w14:paraId="27D7E811" w14:textId="65B91101" w:rsidR="00254C04" w:rsidRPr="00BD477A" w:rsidRDefault="00254C04" w:rsidP="00254C04">
      <w:pPr>
        <w:pStyle w:val="Texte"/>
      </w:pPr>
      <w:r w:rsidRPr="00BD477A">
        <w:t xml:space="preserve">Le constructeur de la classe ne demande aucun </w:t>
      </w:r>
      <w:r w:rsidR="0048096F" w:rsidRPr="00BD477A">
        <w:t>paramètre. Il instancie juste la liste de Carte Pile.</w:t>
      </w:r>
      <w:r w:rsidR="002B558F">
        <w:t xml:space="preserve"> Il n’existe qu’une seule </w:t>
      </w:r>
      <w:proofErr w:type="spellStart"/>
      <w:r w:rsidR="00420546">
        <w:t>D</w:t>
      </w:r>
      <w:r w:rsidR="002B558F">
        <w:t>rawPile</w:t>
      </w:r>
      <w:proofErr w:type="spellEnd"/>
      <w:r w:rsidR="002B558F">
        <w:t xml:space="preserve"> par partie.</w:t>
      </w:r>
    </w:p>
    <w:p w14:paraId="188FDAE4" w14:textId="7CC22EA4" w:rsidR="001663D8" w:rsidRDefault="001663D8" w:rsidP="00254C04">
      <w:pPr>
        <w:pStyle w:val="Texte"/>
      </w:pPr>
      <w:r w:rsidRPr="00BD477A">
        <w:t xml:space="preserve">Au tout début de la partie, la méthode Fill est </w:t>
      </w:r>
      <w:r w:rsidR="00FF78AD" w:rsidRPr="00BD477A">
        <w:t>appelée</w:t>
      </w:r>
      <w:r w:rsidRPr="00BD477A">
        <w:t>. Elle permet de remplir la pioche de carte.</w:t>
      </w:r>
      <w:r w:rsidR="00E1677F" w:rsidRPr="00BD477A">
        <w:t xml:space="preserve"> Une fois rempli</w:t>
      </w:r>
      <w:r w:rsidR="002B558F">
        <w:t>e</w:t>
      </w:r>
      <w:r w:rsidR="00E1677F" w:rsidRPr="00BD477A">
        <w:t xml:space="preserve">, la méthode </w:t>
      </w:r>
      <w:proofErr w:type="spellStart"/>
      <w:r w:rsidR="00E1677F" w:rsidRPr="00BD477A">
        <w:t>Shuffle</w:t>
      </w:r>
      <w:proofErr w:type="spellEnd"/>
      <w:r w:rsidR="00E1677F" w:rsidRPr="00BD477A">
        <w:t xml:space="preserve"> est </w:t>
      </w:r>
      <w:r w:rsidR="00BD477A" w:rsidRPr="00BD477A">
        <w:t>appelé</w:t>
      </w:r>
      <w:r w:rsidR="002B558F">
        <w:t xml:space="preserve">e. </w:t>
      </w:r>
      <w:r w:rsidR="00E1677F" w:rsidRPr="00BD477A">
        <w:t xml:space="preserve"> </w:t>
      </w:r>
      <w:r w:rsidR="002B558F">
        <w:t>Elle</w:t>
      </w:r>
      <w:r w:rsidR="00E1677F" w:rsidRPr="00BD477A">
        <w:t xml:space="preserve"> mélange aléatoirement le tas.</w:t>
      </w:r>
    </w:p>
    <w:p w14:paraId="40845279" w14:textId="00E879FE" w:rsidR="00D747AA" w:rsidRDefault="00FB28FF" w:rsidP="00FB28FF">
      <w:pPr>
        <w:pStyle w:val="Texte"/>
      </w:pPr>
      <w:r w:rsidRPr="00FB28FF">
        <w:t xml:space="preserve">La méthode </w:t>
      </w:r>
      <w:proofErr w:type="spellStart"/>
      <w:r w:rsidRPr="00FB28FF">
        <w:t>Shuffle</w:t>
      </w:r>
      <w:proofErr w:type="spellEnd"/>
      <w:r w:rsidRPr="00FB28FF">
        <w:t xml:space="preserve"> utilise </w:t>
      </w:r>
      <w:r>
        <w:t>l’</w:t>
      </w:r>
      <w:r w:rsidRPr="00FB28FF">
        <w:t>algorithme</w:t>
      </w:r>
      <w:r w:rsidR="00910FBA">
        <w:t xml:space="preserve"> de mélange de Fisher-Yates. Qui fonctionne le selon le principe suivant :</w:t>
      </w:r>
    </w:p>
    <w:p w14:paraId="442D41AD" w14:textId="05EE8875" w:rsidR="001E5BFF" w:rsidRPr="00E40FBB" w:rsidRDefault="001E5BFF" w:rsidP="00E40FBB">
      <w:pPr>
        <w:pStyle w:val="Texte"/>
        <w:pBdr>
          <w:top w:val="single" w:sz="4" w:space="1" w:color="auto"/>
          <w:left w:val="single" w:sz="4" w:space="4" w:color="auto"/>
          <w:bottom w:val="single" w:sz="4" w:space="1" w:color="auto"/>
          <w:right w:val="single" w:sz="4" w:space="4" w:color="auto"/>
        </w:pBdr>
      </w:pPr>
      <w:r w:rsidRPr="00E40FBB">
        <w:t xml:space="preserve">Pour </w:t>
      </w:r>
      <w:proofErr w:type="spellStart"/>
      <w:r w:rsidRPr="00E40FBB">
        <w:t>i</w:t>
      </w:r>
      <w:proofErr w:type="spellEnd"/>
      <w:r w:rsidRPr="00E40FBB">
        <w:t xml:space="preserve"> allant de </w:t>
      </w:r>
      <w:r w:rsidR="009626EA" w:rsidRPr="00E40FBB">
        <w:t>« </w:t>
      </w:r>
      <w:r w:rsidRPr="00E40FBB">
        <w:t>taille de liste</w:t>
      </w:r>
      <w:r w:rsidR="009626EA" w:rsidRPr="00E40FBB">
        <w:t> »</w:t>
      </w:r>
      <w:r w:rsidRPr="00E40FBB">
        <w:t xml:space="preserve"> − 1 à 1 faire :</w:t>
      </w:r>
    </w:p>
    <w:p w14:paraId="173D5082" w14:textId="3CB9CBA6" w:rsidR="001E5BFF" w:rsidRPr="00E40FBB" w:rsidRDefault="00E40FBB" w:rsidP="00E40FBB">
      <w:pPr>
        <w:pStyle w:val="Texte"/>
        <w:pBdr>
          <w:top w:val="single" w:sz="4" w:space="1" w:color="auto"/>
          <w:left w:val="single" w:sz="4" w:space="4" w:color="auto"/>
          <w:bottom w:val="single" w:sz="4" w:space="1" w:color="auto"/>
          <w:right w:val="single" w:sz="4" w:space="4" w:color="auto"/>
        </w:pBdr>
        <w:ind w:firstLine="709"/>
      </w:pPr>
      <w:r w:rsidRPr="00E40FBB">
        <w:t>J</w:t>
      </w:r>
      <w:r w:rsidR="001E5BFF" w:rsidRPr="00E40FBB">
        <w:t xml:space="preserve"> ← entier aléatoire entre 0 et i</w:t>
      </w:r>
    </w:p>
    <w:p w14:paraId="719CA7F6" w14:textId="47F9AD97" w:rsidR="001E5BFF" w:rsidRPr="00FB28FF" w:rsidRDefault="00E813BA" w:rsidP="009506A3">
      <w:pPr>
        <w:pStyle w:val="Texte"/>
        <w:pBdr>
          <w:top w:val="single" w:sz="4" w:space="1" w:color="auto"/>
          <w:left w:val="single" w:sz="4" w:space="4" w:color="auto"/>
          <w:bottom w:val="single" w:sz="4" w:space="1" w:color="auto"/>
          <w:right w:val="single" w:sz="4" w:space="4" w:color="auto"/>
        </w:pBdr>
        <w:ind w:firstLine="709"/>
      </w:pPr>
      <w:r w:rsidRPr="00E40FBB">
        <w:t>Échanger</w:t>
      </w:r>
      <w:r w:rsidR="001E5BFF" w:rsidRPr="00E40FBB">
        <w:t xml:space="preserve"> a[j] et a[i]</w:t>
      </w:r>
    </w:p>
    <w:p w14:paraId="017C8269" w14:textId="678C329D" w:rsidR="00DD3AEE" w:rsidRPr="00BD477A" w:rsidRDefault="00DD3AEE" w:rsidP="00254C04">
      <w:pPr>
        <w:pStyle w:val="Texte"/>
      </w:pPr>
      <w:r w:rsidRPr="00BD477A">
        <w:t xml:space="preserve">Pour afficher la pioche, la méthode count est </w:t>
      </w:r>
      <w:r w:rsidR="00BD477A" w:rsidRPr="00BD477A">
        <w:t>appelé</w:t>
      </w:r>
      <w:r w:rsidR="00DC0042">
        <w:t>e</w:t>
      </w:r>
      <w:r w:rsidRPr="00BD477A">
        <w:t xml:space="preserve">, elle </w:t>
      </w:r>
      <w:r w:rsidR="00BD477A" w:rsidRPr="00BD477A">
        <w:t>retourne</w:t>
      </w:r>
      <w:r w:rsidRPr="00BD477A">
        <w:t xml:space="preserve"> le nombre de carte</w:t>
      </w:r>
      <w:r w:rsidR="00DC0042">
        <w:t>s</w:t>
      </w:r>
      <w:r w:rsidRPr="00BD477A">
        <w:t xml:space="preserve"> restante</w:t>
      </w:r>
      <w:r w:rsidR="00DC0042">
        <w:t>s</w:t>
      </w:r>
      <w:r w:rsidRPr="00BD477A">
        <w:t xml:space="preserve"> dans la pioche.</w:t>
      </w:r>
    </w:p>
    <w:p w14:paraId="507CA68B" w14:textId="6483FCF5" w:rsidR="00696560" w:rsidRDefault="00AC3E6C" w:rsidP="00254C04">
      <w:pPr>
        <w:pStyle w:val="Texte"/>
      </w:pPr>
      <w:r w:rsidRPr="00BD477A">
        <w:t>A chaque fin d</w:t>
      </w:r>
      <w:r w:rsidR="005B5875">
        <w:t>u</w:t>
      </w:r>
      <w:r w:rsidRPr="00BD477A">
        <w:t xml:space="preserve"> tour, si l’action le demande, la méthode </w:t>
      </w:r>
      <w:proofErr w:type="spellStart"/>
      <w:r w:rsidRPr="00BD477A">
        <w:t>PickCard</w:t>
      </w:r>
      <w:proofErr w:type="spellEnd"/>
      <w:r w:rsidRPr="00BD477A">
        <w:t xml:space="preserve"> est </w:t>
      </w:r>
      <w:r w:rsidR="00533583" w:rsidRPr="00BD477A">
        <w:t>appelé</w:t>
      </w:r>
      <w:r w:rsidR="005B5875">
        <w:t>e. E</w:t>
      </w:r>
      <w:r w:rsidRPr="00BD477A">
        <w:t xml:space="preserve">lle </w:t>
      </w:r>
      <w:r w:rsidR="00533583" w:rsidRPr="00BD477A">
        <w:t>retourne</w:t>
      </w:r>
      <w:r w:rsidRPr="00BD477A">
        <w:t xml:space="preserve"> la carte que le joueur pioche. La carte est en </w:t>
      </w:r>
      <w:r w:rsidR="00533583" w:rsidRPr="00BD477A">
        <w:t>même</w:t>
      </w:r>
      <w:r w:rsidRPr="00BD477A">
        <w:t xml:space="preserve"> temps </w:t>
      </w:r>
      <w:r w:rsidR="00CB0F05">
        <w:t>ajoutée à</w:t>
      </w:r>
      <w:r w:rsidRPr="00BD477A">
        <w:t xml:space="preserve"> la main du joueur</w:t>
      </w:r>
      <w:r w:rsidR="00CB0F05">
        <w:t xml:space="preserve"> et retirée de la pioche.</w:t>
      </w:r>
    </w:p>
    <w:p w14:paraId="6FF8C824" w14:textId="6163D3B7" w:rsidR="00AC3E6C" w:rsidRPr="00696560" w:rsidRDefault="00696560" w:rsidP="00696560">
      <w:pPr>
        <w:rPr>
          <w:rFonts w:ascii="Arial" w:hAnsi="Arial" w:cs="Arial"/>
          <w:sz w:val="24"/>
          <w:szCs w:val="24"/>
        </w:rPr>
      </w:pPr>
      <w:r>
        <w:br w:type="page"/>
      </w:r>
    </w:p>
    <w:p w14:paraId="3CC8C1C6" w14:textId="44F526C9" w:rsidR="00C3669A" w:rsidRDefault="00C3669A" w:rsidP="003640DA">
      <w:pPr>
        <w:pStyle w:val="Titre20"/>
      </w:pPr>
      <w:bookmarkStart w:id="15" w:name="_Toc103869928"/>
      <w:r>
        <w:lastRenderedPageBreak/>
        <w:t>Fonctionnement des méthodes</w:t>
      </w:r>
      <w:bookmarkEnd w:id="15"/>
    </w:p>
    <w:p w14:paraId="0BDDC9DC" w14:textId="72DCBB76" w:rsidR="005B092B" w:rsidRDefault="005B092B" w:rsidP="003640DA">
      <w:pPr>
        <w:pStyle w:val="Titre30"/>
      </w:pPr>
      <w:bookmarkStart w:id="16" w:name="_Toc103869929"/>
      <w:r>
        <w:t>Jouer une carte</w:t>
      </w:r>
      <w:bookmarkEnd w:id="16"/>
    </w:p>
    <w:p w14:paraId="6271394D" w14:textId="6845D07A" w:rsidR="007F39E7" w:rsidRDefault="00FD3605" w:rsidP="00854C87">
      <w:pPr>
        <w:pStyle w:val="Image"/>
      </w:pPr>
      <w:r>
        <w:drawing>
          <wp:inline distT="0" distB="0" distL="0" distR="0" wp14:anchorId="27C7092D" wp14:editId="447F7204">
            <wp:extent cx="5753735" cy="345059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450590"/>
                    </a:xfrm>
                    <a:prstGeom prst="rect">
                      <a:avLst/>
                    </a:prstGeom>
                    <a:noFill/>
                    <a:ln>
                      <a:noFill/>
                    </a:ln>
                  </pic:spPr>
                </pic:pic>
              </a:graphicData>
            </a:graphic>
          </wp:inline>
        </w:drawing>
      </w:r>
    </w:p>
    <w:p w14:paraId="55054286" w14:textId="77777777" w:rsidR="00331E60" w:rsidRPr="00331E60" w:rsidRDefault="0024715A" w:rsidP="00EC15B2">
      <w:pPr>
        <w:pStyle w:val="Texte"/>
        <w:rPr>
          <w:u w:val="single"/>
        </w:rPr>
      </w:pPr>
      <w:r w:rsidRPr="00331E60">
        <w:rPr>
          <w:u w:val="single"/>
        </w:rPr>
        <w:t>Du coté client</w:t>
      </w:r>
    </w:p>
    <w:p w14:paraId="569FF89C" w14:textId="783C08A9" w:rsidR="00A31688" w:rsidRDefault="00331E60" w:rsidP="00EC15B2">
      <w:pPr>
        <w:pStyle w:val="Texte"/>
        <w:rPr>
          <w:noProof/>
        </w:rPr>
      </w:pPr>
      <w:r>
        <w:t>P</w:t>
      </w:r>
      <w:r w:rsidR="00DC6E78">
        <w:t>our jouer une carte</w:t>
      </w:r>
      <w:r w:rsidR="005728A3">
        <w:t>, vo</w:t>
      </w:r>
      <w:r w:rsidR="00DC6E78">
        <w:t>us sélectionne</w:t>
      </w:r>
      <w:r w:rsidR="005728A3">
        <w:t>z</w:t>
      </w:r>
      <w:r w:rsidR="00DC6E78">
        <w:t xml:space="preserve"> une carte</w:t>
      </w:r>
      <w:r w:rsidR="005728A3">
        <w:t xml:space="preserve"> de votre main</w:t>
      </w:r>
      <w:r w:rsidR="00DC6E78">
        <w:t xml:space="preserve">, puis </w:t>
      </w:r>
      <w:r w:rsidR="0024715A">
        <w:t xml:space="preserve">vous </w:t>
      </w:r>
      <w:r w:rsidR="00DC6E78">
        <w:t>appuye</w:t>
      </w:r>
      <w:r w:rsidR="005728A3">
        <w:t>z</w:t>
      </w:r>
      <w:r w:rsidR="00DC6E78">
        <w:t xml:space="preserve"> soit dans la zone de point, soit sur le bouton </w:t>
      </w:r>
      <w:r w:rsidR="0024715A">
        <w:t>« </w:t>
      </w:r>
      <w:r w:rsidR="00DC6E78">
        <w:t>jouer la carte</w:t>
      </w:r>
      <w:r w:rsidR="0024715A">
        <w:t> »</w:t>
      </w:r>
      <w:r w:rsidR="00DC6E78">
        <w:t xml:space="preserve">. La carte </w:t>
      </w:r>
      <w:r w:rsidR="005728A3">
        <w:t>et la méthode « </w:t>
      </w:r>
      <w:proofErr w:type="spellStart"/>
      <w:r w:rsidR="005728A3">
        <w:t>PlayCard</w:t>
      </w:r>
      <w:proofErr w:type="spellEnd"/>
      <w:r w:rsidR="005728A3">
        <w:t xml:space="preserve"> » sont </w:t>
      </w:r>
      <w:r w:rsidR="00A31688">
        <w:t>envoyé</w:t>
      </w:r>
      <w:r w:rsidR="005728A3">
        <w:t>s</w:t>
      </w:r>
      <w:r w:rsidR="00DC6E78">
        <w:t xml:space="preserve"> </w:t>
      </w:r>
      <w:r w:rsidR="005728A3">
        <w:t xml:space="preserve">au </w:t>
      </w:r>
      <w:r w:rsidR="00DC6E78">
        <w:t xml:space="preserve">serveur </w:t>
      </w:r>
      <w:r w:rsidR="005728A3">
        <w:t xml:space="preserve">qui vérifie </w:t>
      </w:r>
      <w:r w:rsidR="00DC6E78">
        <w:t xml:space="preserve">si </w:t>
      </w:r>
      <w:r w:rsidR="005728A3">
        <w:t xml:space="preserve">l’action </w:t>
      </w:r>
      <w:r w:rsidR="0024715A">
        <w:t>est acceptable</w:t>
      </w:r>
      <w:r w:rsidR="009D4AA5">
        <w:t>.</w:t>
      </w:r>
      <w:r w:rsidR="00177DAF" w:rsidRPr="00177DAF">
        <w:rPr>
          <w:noProof/>
        </w:rPr>
        <w:t xml:space="preserve"> </w:t>
      </w:r>
    </w:p>
    <w:p w14:paraId="16B06347" w14:textId="6000BC2F" w:rsidR="0024715A" w:rsidRDefault="0024715A">
      <w:pPr>
        <w:rPr>
          <w:rFonts w:ascii="Arial" w:hAnsi="Arial" w:cs="Arial"/>
          <w:noProof/>
          <w:sz w:val="24"/>
          <w:szCs w:val="24"/>
        </w:rPr>
      </w:pPr>
      <w:r>
        <w:rPr>
          <w:noProof/>
        </w:rPr>
        <w:br w:type="page"/>
      </w:r>
    </w:p>
    <w:p w14:paraId="396D2A08" w14:textId="3200BEC5" w:rsidR="00EC15B2" w:rsidRDefault="001A0A72" w:rsidP="00854C87">
      <w:pPr>
        <w:pStyle w:val="Image"/>
      </w:pPr>
      <w:r>
        <w:lastRenderedPageBreak/>
        <w:drawing>
          <wp:inline distT="0" distB="0" distL="0" distR="0" wp14:anchorId="2376F711" wp14:editId="733B2C4A">
            <wp:extent cx="5760000" cy="665397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00" cy="6653979"/>
                    </a:xfrm>
                    <a:prstGeom prst="rect">
                      <a:avLst/>
                    </a:prstGeom>
                    <a:noFill/>
                    <a:ln>
                      <a:noFill/>
                    </a:ln>
                  </pic:spPr>
                </pic:pic>
              </a:graphicData>
            </a:graphic>
          </wp:inline>
        </w:drawing>
      </w:r>
    </w:p>
    <w:p w14:paraId="1B8026E4" w14:textId="77777777" w:rsidR="00331E60" w:rsidRDefault="0024715A" w:rsidP="00402C34">
      <w:pPr>
        <w:pStyle w:val="Texte"/>
      </w:pPr>
      <w:r w:rsidRPr="00331E60">
        <w:rPr>
          <w:u w:val="single"/>
        </w:rPr>
        <w:t>Du coté serveur</w:t>
      </w:r>
    </w:p>
    <w:p w14:paraId="59F9F744" w14:textId="06EE78D6" w:rsidR="00331E60" w:rsidRDefault="00331E60" w:rsidP="00402C34">
      <w:pPr>
        <w:pStyle w:val="Texte"/>
      </w:pPr>
      <w:r>
        <w:t>L</w:t>
      </w:r>
      <w:r w:rsidR="00402C34">
        <w:t xml:space="preserve">a méthode fonctionne selon la logique suivante : </w:t>
      </w:r>
      <w:r w:rsidR="0024715A">
        <w:t>On contrôle si c’est bien le tour du joueur, o</w:t>
      </w:r>
      <w:r w:rsidR="00402C34">
        <w:t xml:space="preserve">n récupère la couleur de </w:t>
      </w:r>
      <w:r w:rsidR="0000623E">
        <w:t>là</w:t>
      </w:r>
      <w:r w:rsidR="00402C34">
        <w:t xml:space="preserve"> de la carte, on regarde si le numéro est bien supérieur de 1 </w:t>
      </w:r>
      <w:r w:rsidR="0024715A">
        <w:t>de</w:t>
      </w:r>
      <w:r w:rsidR="00402C34">
        <w:t xml:space="preserve"> la carte précédente</w:t>
      </w:r>
      <w:r w:rsidR="0024715A">
        <w:t>. S</w:t>
      </w:r>
      <w:r w:rsidR="00402C34">
        <w:t>i c’est le cas la carte est joué</w:t>
      </w:r>
      <w:r w:rsidR="0024715A">
        <w:t>e</w:t>
      </w:r>
      <w:r w:rsidR="00402C34">
        <w:t xml:space="preserve">, sinon elle est </w:t>
      </w:r>
      <w:r w:rsidR="0000623E">
        <w:t>défaussée</w:t>
      </w:r>
      <w:r w:rsidR="0024715A">
        <w:t xml:space="preserve"> e</w:t>
      </w:r>
      <w:r w:rsidR="00A11981">
        <w:t>t une faute est comptabilisé</w:t>
      </w:r>
      <w:r w:rsidR="0024715A">
        <w:t>e</w:t>
      </w:r>
      <w:r w:rsidR="00A11981">
        <w:t>.</w:t>
      </w:r>
    </w:p>
    <w:p w14:paraId="1460C0CE" w14:textId="77777777" w:rsidR="00331E60" w:rsidRDefault="00331E60">
      <w:pPr>
        <w:rPr>
          <w:rFonts w:ascii="Arial" w:hAnsi="Arial" w:cs="Arial"/>
          <w:sz w:val="24"/>
          <w:szCs w:val="24"/>
        </w:rPr>
      </w:pPr>
      <w:r>
        <w:br w:type="page"/>
      </w:r>
    </w:p>
    <w:p w14:paraId="2259CC6F" w14:textId="1B388BDE" w:rsidR="00402C34" w:rsidRDefault="00D70678" w:rsidP="003640DA">
      <w:pPr>
        <w:pStyle w:val="Titre30"/>
      </w:pPr>
      <w:bookmarkStart w:id="17" w:name="_Toc103869930"/>
      <w:r>
        <w:lastRenderedPageBreak/>
        <w:t>Défausser une carte</w:t>
      </w:r>
      <w:bookmarkEnd w:id="17"/>
      <w:r w:rsidR="000A0568" w:rsidRPr="000A0568">
        <w:rPr>
          <w:noProof/>
        </w:rPr>
        <w:t xml:space="preserve"> </w:t>
      </w:r>
      <w:r w:rsidR="00402C34">
        <w:t xml:space="preserve"> </w:t>
      </w:r>
    </w:p>
    <w:p w14:paraId="01B07E8C" w14:textId="65800FDC" w:rsidR="00815CCE" w:rsidRDefault="00BE29DF" w:rsidP="00815CCE">
      <w:pPr>
        <w:pStyle w:val="Image"/>
      </w:pPr>
      <w:r>
        <w:drawing>
          <wp:inline distT="0" distB="0" distL="0" distR="0" wp14:anchorId="6C1F6061" wp14:editId="00E19F20">
            <wp:extent cx="5760000" cy="34940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00" cy="3494082"/>
                    </a:xfrm>
                    <a:prstGeom prst="rect">
                      <a:avLst/>
                    </a:prstGeom>
                    <a:noFill/>
                    <a:ln>
                      <a:noFill/>
                    </a:ln>
                  </pic:spPr>
                </pic:pic>
              </a:graphicData>
            </a:graphic>
          </wp:inline>
        </w:drawing>
      </w:r>
    </w:p>
    <w:p w14:paraId="435909D4" w14:textId="77777777" w:rsidR="00B249D7" w:rsidRPr="00331E60" w:rsidRDefault="00B249D7" w:rsidP="00B249D7">
      <w:pPr>
        <w:pStyle w:val="Texte"/>
        <w:rPr>
          <w:u w:val="single"/>
        </w:rPr>
      </w:pPr>
      <w:r w:rsidRPr="00331E60">
        <w:rPr>
          <w:u w:val="single"/>
        </w:rPr>
        <w:t>Du coté client</w:t>
      </w:r>
    </w:p>
    <w:p w14:paraId="73D68CFB" w14:textId="0534C948" w:rsidR="001B78A6" w:rsidRDefault="00B249D7" w:rsidP="001B78A6">
      <w:pPr>
        <w:pStyle w:val="Texte"/>
        <w:rPr>
          <w:noProof/>
        </w:rPr>
      </w:pPr>
      <w:r>
        <w:t>Pour défausser une carte, v</w:t>
      </w:r>
      <w:r w:rsidR="001B78A6">
        <w:t xml:space="preserve">ous devez sélectionner </w:t>
      </w:r>
      <w:r>
        <w:t xml:space="preserve">la </w:t>
      </w:r>
      <w:r w:rsidR="001B78A6">
        <w:t xml:space="preserve">carte, puis appuyer soit dans la pile de défausse, soit sur le bouton </w:t>
      </w:r>
      <w:r>
        <w:t>« </w:t>
      </w:r>
      <w:r w:rsidR="00C25FE5">
        <w:t>défausser</w:t>
      </w:r>
      <w:r w:rsidR="001B78A6">
        <w:t xml:space="preserve"> la carte</w:t>
      </w:r>
      <w:r>
        <w:t> »</w:t>
      </w:r>
      <w:r w:rsidR="001B78A6">
        <w:t xml:space="preserve">. La carte est </w:t>
      </w:r>
      <w:r>
        <w:t xml:space="preserve">sérialisée et </w:t>
      </w:r>
      <w:r w:rsidR="001B78A6">
        <w:t xml:space="preserve">envoyée sur </w:t>
      </w:r>
      <w:r>
        <w:t>au</w:t>
      </w:r>
      <w:r w:rsidR="001B78A6">
        <w:t xml:space="preserve"> serveur </w:t>
      </w:r>
      <w:r>
        <w:t>avec la méthode « </w:t>
      </w:r>
      <w:proofErr w:type="spellStart"/>
      <w:r>
        <w:t>DiscardCard</w:t>
      </w:r>
      <w:proofErr w:type="spellEnd"/>
      <w:r>
        <w:t> </w:t>
      </w:r>
      <w:r w:rsidR="00B47716">
        <w:t>».</w:t>
      </w:r>
    </w:p>
    <w:p w14:paraId="28F09A37" w14:textId="5CC11586" w:rsidR="00815CCE" w:rsidRDefault="001A0A72" w:rsidP="001B78A6">
      <w:pPr>
        <w:pStyle w:val="Image"/>
      </w:pPr>
      <w:r>
        <w:lastRenderedPageBreak/>
        <w:drawing>
          <wp:inline distT="0" distB="0" distL="0" distR="0" wp14:anchorId="24955F11" wp14:editId="33417A0D">
            <wp:extent cx="5760000" cy="7118458"/>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00" cy="7118458"/>
                    </a:xfrm>
                    <a:prstGeom prst="rect">
                      <a:avLst/>
                    </a:prstGeom>
                    <a:noFill/>
                    <a:ln>
                      <a:noFill/>
                    </a:ln>
                  </pic:spPr>
                </pic:pic>
              </a:graphicData>
            </a:graphic>
          </wp:inline>
        </w:drawing>
      </w:r>
    </w:p>
    <w:p w14:paraId="7D3A8CFA" w14:textId="77777777" w:rsidR="00B249D7" w:rsidRDefault="00B249D7" w:rsidP="00B249D7">
      <w:pPr>
        <w:pStyle w:val="Texte"/>
      </w:pPr>
      <w:r w:rsidRPr="00331E60">
        <w:rPr>
          <w:u w:val="single"/>
        </w:rPr>
        <w:t>Du coté serveur</w:t>
      </w:r>
    </w:p>
    <w:p w14:paraId="0E03B581" w14:textId="0C1757F8" w:rsidR="00EF1A3F" w:rsidRDefault="000537EE" w:rsidP="00D608D2">
      <w:pPr>
        <w:pStyle w:val="Texte"/>
      </w:pPr>
      <w:r>
        <w:t xml:space="preserve">La méthode </w:t>
      </w:r>
      <w:r w:rsidR="00B249D7">
        <w:t>« </w:t>
      </w:r>
      <w:proofErr w:type="spellStart"/>
      <w:r w:rsidR="00B249D7">
        <w:t>DiscardCard</w:t>
      </w:r>
      <w:proofErr w:type="spellEnd"/>
      <w:r w:rsidR="00B249D7">
        <w:t xml:space="preserve"> » </w:t>
      </w:r>
      <w:r w:rsidR="0047261E">
        <w:t xml:space="preserve">vérifie si au moins un jeton indice a été utilisé, si c’est le cas alors la carte est </w:t>
      </w:r>
      <w:r w:rsidR="00EF1A3F">
        <w:t>défaussée</w:t>
      </w:r>
      <w:r w:rsidR="0047261E">
        <w:t xml:space="preserve"> sinon il ne se passe rien </w:t>
      </w:r>
      <w:r w:rsidR="00FF6FE2">
        <w:t>et le joueur doit faire une autre action</w:t>
      </w:r>
      <w:r w:rsidR="0047261E">
        <w:t>.</w:t>
      </w:r>
    </w:p>
    <w:p w14:paraId="595C4E89" w14:textId="73D592F0" w:rsidR="00D608D2" w:rsidRPr="00EF1A3F" w:rsidRDefault="00EF1A3F" w:rsidP="00EF1A3F">
      <w:pPr>
        <w:rPr>
          <w:rFonts w:ascii="Arial" w:hAnsi="Arial" w:cs="Arial"/>
          <w:sz w:val="24"/>
          <w:szCs w:val="24"/>
        </w:rPr>
      </w:pPr>
      <w:r>
        <w:br w:type="page"/>
      </w:r>
    </w:p>
    <w:p w14:paraId="5624B856" w14:textId="215DF4E2" w:rsidR="0031738D" w:rsidRDefault="0031738D" w:rsidP="003640DA">
      <w:pPr>
        <w:pStyle w:val="Titre30"/>
      </w:pPr>
      <w:bookmarkStart w:id="18" w:name="_Toc103869931"/>
      <w:r>
        <w:lastRenderedPageBreak/>
        <w:t>Méthode donner un indice</w:t>
      </w:r>
      <w:bookmarkEnd w:id="18"/>
    </w:p>
    <w:p w14:paraId="2C884FA7" w14:textId="4A840C5F" w:rsidR="0087579E" w:rsidRDefault="00BE1EFB" w:rsidP="0087579E">
      <w:pPr>
        <w:pStyle w:val="Image"/>
      </w:pPr>
      <w:r>
        <w:drawing>
          <wp:inline distT="0" distB="0" distL="0" distR="0" wp14:anchorId="571F3C01" wp14:editId="7052A011">
            <wp:extent cx="5760000" cy="1369273"/>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1369273"/>
                    </a:xfrm>
                    <a:prstGeom prst="rect">
                      <a:avLst/>
                    </a:prstGeom>
                    <a:noFill/>
                    <a:ln>
                      <a:noFill/>
                    </a:ln>
                  </pic:spPr>
                </pic:pic>
              </a:graphicData>
            </a:graphic>
          </wp:inline>
        </w:drawing>
      </w:r>
    </w:p>
    <w:p w14:paraId="3A7D22D0" w14:textId="14858E89" w:rsidR="00F84250" w:rsidRPr="00331E60" w:rsidRDefault="00F84250" w:rsidP="00F84250">
      <w:pPr>
        <w:pStyle w:val="Texte"/>
        <w:rPr>
          <w:u w:val="single"/>
        </w:rPr>
      </w:pPr>
      <w:r w:rsidRPr="00331E60">
        <w:rPr>
          <w:u w:val="single"/>
        </w:rPr>
        <w:t>Du coté client</w:t>
      </w:r>
      <w:r w:rsidR="008147BE">
        <w:rPr>
          <w:u w:val="single"/>
        </w:rPr>
        <w:t xml:space="preserve"> (joueur </w:t>
      </w:r>
      <w:r w:rsidR="00692B4E">
        <w:rPr>
          <w:u w:val="single"/>
        </w:rPr>
        <w:t>actif</w:t>
      </w:r>
      <w:r w:rsidR="008147BE">
        <w:rPr>
          <w:u w:val="single"/>
        </w:rPr>
        <w:t>)</w:t>
      </w:r>
    </w:p>
    <w:p w14:paraId="5CEE0978" w14:textId="41C36F79" w:rsidR="002378C5" w:rsidRDefault="001A6BBC" w:rsidP="002067CB">
      <w:pPr>
        <w:pStyle w:val="Texte"/>
      </w:pPr>
      <w:r>
        <w:t xml:space="preserve">Pour donner un indice, vous </w:t>
      </w:r>
      <w:r w:rsidR="009E4A62">
        <w:t>sélectionne</w:t>
      </w:r>
      <w:r w:rsidR="00F84250">
        <w:t>z</w:t>
      </w:r>
      <w:r w:rsidR="009E4A62">
        <w:t xml:space="preserve"> la personne à </w:t>
      </w:r>
      <w:r w:rsidR="00F84250">
        <w:t>laquelle</w:t>
      </w:r>
      <w:r w:rsidR="009E4A62">
        <w:t xml:space="preserve"> vous </w:t>
      </w:r>
      <w:r w:rsidR="00F84250">
        <w:t xml:space="preserve">désirez </w:t>
      </w:r>
      <w:r w:rsidR="009E4A62">
        <w:t>envoye</w:t>
      </w:r>
      <w:r w:rsidR="00F84250">
        <w:t xml:space="preserve">r </w:t>
      </w:r>
      <w:r w:rsidR="009E4A62">
        <w:t>votre indice</w:t>
      </w:r>
      <w:r w:rsidR="00F84250">
        <w:t xml:space="preserve"> </w:t>
      </w:r>
      <w:r w:rsidR="009E4A62">
        <w:t xml:space="preserve">en appuyant sur son nom. Ensuite vous </w:t>
      </w:r>
      <w:r w:rsidR="00F84250">
        <w:t xml:space="preserve">choisissez </w:t>
      </w:r>
      <w:r w:rsidR="009E4A62">
        <w:t xml:space="preserve">qu’elle type d’indice </w:t>
      </w:r>
      <w:r w:rsidR="00F84250">
        <w:t xml:space="preserve">(nombre ou couleur) </w:t>
      </w:r>
      <w:r w:rsidR="009E4A62">
        <w:t>vous voulez envoyer</w:t>
      </w:r>
      <w:r w:rsidR="00F84250">
        <w:t>. E</w:t>
      </w:r>
      <w:r w:rsidR="009E4A62">
        <w:t xml:space="preserve">n fonction du type </w:t>
      </w:r>
      <w:r w:rsidR="00F84250">
        <w:t>choisi, une liste de couleurs ou une liste de nombre est affiché</w:t>
      </w:r>
      <w:r w:rsidR="000F474D">
        <w:t xml:space="preserve">. Dans le </w:t>
      </w:r>
      <w:r w:rsidR="00F84250">
        <w:t xml:space="preserve">cas ci-dessous </w:t>
      </w:r>
      <w:r w:rsidR="000F474D">
        <w:t>nous envoy</w:t>
      </w:r>
      <w:r w:rsidR="00F84250">
        <w:t>ons</w:t>
      </w:r>
      <w:r w:rsidR="000F474D">
        <w:t xml:space="preserve"> un indice bleu.</w:t>
      </w:r>
      <w:r w:rsidR="007F5267">
        <w:t xml:space="preserve"> </w:t>
      </w:r>
      <w:r w:rsidR="00614120">
        <w:t>Toutes les informations</w:t>
      </w:r>
      <w:r w:rsidR="007F5267">
        <w:t xml:space="preserve"> de l’envoie d’indices sont sérialiser et envoyer au serveur avec la méthode « </w:t>
      </w:r>
      <w:proofErr w:type="spellStart"/>
      <w:r w:rsidR="007F5267">
        <w:t>SendHint</w:t>
      </w:r>
      <w:proofErr w:type="spellEnd"/>
      <w:r w:rsidR="007F5267">
        <w:t> »</w:t>
      </w:r>
      <w:r w:rsidR="000C7832">
        <w:t>.</w:t>
      </w:r>
    </w:p>
    <w:p w14:paraId="1E69AC95" w14:textId="46696C8C" w:rsidR="00A17E9C" w:rsidRDefault="004543BF" w:rsidP="00752C6E">
      <w:pPr>
        <w:pStyle w:val="Image"/>
      </w:pPr>
      <w:r w:rsidRPr="00752C6E">
        <w:lastRenderedPageBreak/>
        <w:drawing>
          <wp:inline distT="0" distB="0" distL="0" distR="0" wp14:anchorId="3681EF31" wp14:editId="1569FC7A">
            <wp:extent cx="5407573" cy="6762992"/>
            <wp:effectExtent l="0" t="0" r="317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4567" cy="6771739"/>
                    </a:xfrm>
                    <a:prstGeom prst="rect">
                      <a:avLst/>
                    </a:prstGeom>
                    <a:noFill/>
                    <a:ln>
                      <a:noFill/>
                    </a:ln>
                  </pic:spPr>
                </pic:pic>
              </a:graphicData>
            </a:graphic>
          </wp:inline>
        </w:drawing>
      </w:r>
    </w:p>
    <w:p w14:paraId="32EE2526" w14:textId="1541F53C" w:rsidR="002378C5" w:rsidRPr="00331E60" w:rsidRDefault="002378C5" w:rsidP="002378C5">
      <w:pPr>
        <w:pStyle w:val="Texte"/>
        <w:rPr>
          <w:u w:val="single"/>
        </w:rPr>
      </w:pPr>
      <w:r w:rsidRPr="00331E60">
        <w:rPr>
          <w:u w:val="single"/>
        </w:rPr>
        <w:t xml:space="preserve">Du coté </w:t>
      </w:r>
      <w:r>
        <w:rPr>
          <w:u w:val="single"/>
        </w:rPr>
        <w:t>serveur</w:t>
      </w:r>
    </w:p>
    <w:p w14:paraId="2CCE8A89" w14:textId="551E9A32" w:rsidR="00BB49BF" w:rsidRDefault="008147BE" w:rsidP="002067CB">
      <w:pPr>
        <w:pStyle w:val="Texte"/>
      </w:pPr>
      <w:r>
        <w:t>Pour le fonctionnement de la méthode, Le serveur regarde s’il y a des indices a dispositions</w:t>
      </w:r>
      <w:r w:rsidR="00804E02">
        <w:t>. I</w:t>
      </w:r>
      <w:r>
        <w:t>l récupère la main du joueur qui re</w:t>
      </w:r>
      <w:r w:rsidR="00804E02">
        <w:t xml:space="preserve">çoit </w:t>
      </w:r>
      <w:r>
        <w:t>l’indic</w:t>
      </w:r>
      <w:r w:rsidR="00804E02">
        <w:t>e.</w:t>
      </w:r>
      <w:r>
        <w:t xml:space="preserve"> </w:t>
      </w:r>
      <w:r w:rsidR="00804E02">
        <w:t>I</w:t>
      </w:r>
      <w:r>
        <w:t>l récupère la liste des cartes qui corresponde</w:t>
      </w:r>
      <w:r w:rsidR="002067CB">
        <w:t>nt</w:t>
      </w:r>
      <w:r>
        <w:t xml:space="preserve"> à la demande et le</w:t>
      </w:r>
      <w:r w:rsidR="002067CB">
        <w:t>s</w:t>
      </w:r>
      <w:r>
        <w:t xml:space="preserve"> retourne au </w:t>
      </w:r>
      <w:r w:rsidR="002067CB">
        <w:t xml:space="preserve">receveur d’indice </w:t>
      </w:r>
      <w:r>
        <w:t>pour qu’il puisse l</w:t>
      </w:r>
      <w:r w:rsidR="002067CB">
        <w:t xml:space="preserve">es </w:t>
      </w:r>
      <w:r>
        <w:t>afficher. Si</w:t>
      </w:r>
      <w:r w:rsidR="002067CB">
        <w:t xml:space="preserve"> aucun indice n’est disponible</w:t>
      </w:r>
      <w:r>
        <w:t xml:space="preserve"> rien ne se passe</w:t>
      </w:r>
      <w:r w:rsidR="002067CB">
        <w:t xml:space="preserve"> et le joueur doit faire une autre action.</w:t>
      </w:r>
    </w:p>
    <w:p w14:paraId="4B173A26" w14:textId="4BB51D74" w:rsidR="008147BE" w:rsidRPr="00BB49BF" w:rsidRDefault="00BB49BF" w:rsidP="00BB49BF">
      <w:pPr>
        <w:rPr>
          <w:rFonts w:ascii="Arial" w:hAnsi="Arial" w:cs="Arial"/>
          <w:sz w:val="24"/>
          <w:szCs w:val="24"/>
        </w:rPr>
      </w:pPr>
      <w:r>
        <w:br w:type="page"/>
      </w:r>
    </w:p>
    <w:p w14:paraId="1DA18848" w14:textId="77777777" w:rsidR="00BB49BF" w:rsidRDefault="00BB49BF" w:rsidP="00BB49BF">
      <w:pPr>
        <w:pStyle w:val="Image"/>
        <w:rPr>
          <w:u w:val="single"/>
        </w:rPr>
      </w:pPr>
      <w:r>
        <w:lastRenderedPageBreak/>
        <w:drawing>
          <wp:inline distT="0" distB="0" distL="0" distR="0" wp14:anchorId="21B69AE2" wp14:editId="70D72920">
            <wp:extent cx="4320000" cy="1974857"/>
            <wp:effectExtent l="0" t="0" r="4445" b="6350"/>
            <wp:docPr id="28" name="Imag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A picture containing 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1974857"/>
                    </a:xfrm>
                    <a:prstGeom prst="rect">
                      <a:avLst/>
                    </a:prstGeom>
                    <a:noFill/>
                    <a:ln>
                      <a:noFill/>
                    </a:ln>
                  </pic:spPr>
                </pic:pic>
              </a:graphicData>
            </a:graphic>
          </wp:inline>
        </w:drawing>
      </w:r>
    </w:p>
    <w:p w14:paraId="0AA56963" w14:textId="0DB6171E" w:rsidR="008147BE" w:rsidRPr="00331E60" w:rsidRDefault="008147BE" w:rsidP="008147BE">
      <w:pPr>
        <w:pStyle w:val="Texte"/>
        <w:rPr>
          <w:u w:val="single"/>
        </w:rPr>
      </w:pPr>
      <w:r w:rsidRPr="00331E60">
        <w:rPr>
          <w:u w:val="single"/>
        </w:rPr>
        <w:t>Du coté client</w:t>
      </w:r>
      <w:r>
        <w:rPr>
          <w:u w:val="single"/>
        </w:rPr>
        <w:t xml:space="preserve"> (receveur </w:t>
      </w:r>
      <w:r w:rsidR="002067CB">
        <w:rPr>
          <w:u w:val="single"/>
        </w:rPr>
        <w:t>d’indice</w:t>
      </w:r>
      <w:r>
        <w:rPr>
          <w:u w:val="single"/>
        </w:rPr>
        <w:t>)</w:t>
      </w:r>
    </w:p>
    <w:p w14:paraId="4C028C41" w14:textId="4E244EE7" w:rsidR="0087579E" w:rsidRDefault="000F474D" w:rsidP="0087579E">
      <w:pPr>
        <w:pStyle w:val="Texte"/>
      </w:pPr>
      <w:r>
        <w:t xml:space="preserve">En retour, la </w:t>
      </w:r>
      <w:r w:rsidR="00905744">
        <w:t xml:space="preserve">personne </w:t>
      </w:r>
      <w:r w:rsidR="00D25AFE">
        <w:t>à</w:t>
      </w:r>
      <w:r w:rsidR="00905744">
        <w:t xml:space="preserve"> qui l’indice est destiné</w:t>
      </w:r>
      <w:r w:rsidR="002067CB">
        <w:t xml:space="preserve"> (il</w:t>
      </w:r>
      <w:r w:rsidR="00905744">
        <w:t xml:space="preserve"> ne voit pas ses cartes</w:t>
      </w:r>
      <w:r w:rsidR="002067CB">
        <w:t>)</w:t>
      </w:r>
      <w:r w:rsidR="00905744">
        <w:t xml:space="preserve">, les cartes impactées par l’indice seront marquées. </w:t>
      </w:r>
      <w:r w:rsidR="002067CB">
        <w:t>Dans l’</w:t>
      </w:r>
      <w:r w:rsidR="00905744">
        <w:t xml:space="preserve">exemple </w:t>
      </w:r>
      <w:r w:rsidR="002067CB">
        <w:t xml:space="preserve">ci-dessous, </w:t>
      </w:r>
      <w:r w:rsidR="00905744">
        <w:t>les cartes deviennent bleues.</w:t>
      </w:r>
      <w:r w:rsidR="002D7C46">
        <w:t xml:space="preserve"> </w:t>
      </w:r>
      <w:r w:rsidR="00890FF2">
        <w:t xml:space="preserve">Les cartes ne sont </w:t>
      </w:r>
      <w:r w:rsidR="009F527A">
        <w:t>marquées</w:t>
      </w:r>
      <w:r w:rsidR="00890FF2">
        <w:t xml:space="preserve"> que pour un seul tour</w:t>
      </w:r>
      <w:r w:rsidR="002067CB">
        <w:t xml:space="preserve"> et les indices disparaissent à la fin du </w:t>
      </w:r>
      <w:r w:rsidR="002F2CD4">
        <w:t>tour.</w:t>
      </w:r>
    </w:p>
    <w:p w14:paraId="217906AE" w14:textId="01FE37D2" w:rsidR="008147BE" w:rsidRDefault="00BB49BF" w:rsidP="00BB49BF">
      <w:pPr>
        <w:pStyle w:val="Image"/>
      </w:pPr>
      <w:r>
        <w:drawing>
          <wp:inline distT="0" distB="0" distL="0" distR="0" wp14:anchorId="09163DA0" wp14:editId="57902757">
            <wp:extent cx="4320000" cy="418064"/>
            <wp:effectExtent l="0" t="0" r="4445"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418064"/>
                    </a:xfrm>
                    <a:prstGeom prst="rect">
                      <a:avLst/>
                    </a:prstGeom>
                    <a:noFill/>
                    <a:ln>
                      <a:noFill/>
                    </a:ln>
                  </pic:spPr>
                </pic:pic>
              </a:graphicData>
            </a:graphic>
          </wp:inline>
        </w:drawing>
      </w:r>
    </w:p>
    <w:p w14:paraId="3B0211E9" w14:textId="5AE5DFC6" w:rsidR="008147BE" w:rsidRPr="00296CD6" w:rsidRDefault="008147BE" w:rsidP="00296CD6">
      <w:pPr>
        <w:pStyle w:val="Texte"/>
        <w:rPr>
          <w:u w:val="single"/>
        </w:rPr>
      </w:pPr>
      <w:r w:rsidRPr="00296CD6">
        <w:rPr>
          <w:u w:val="single"/>
        </w:rPr>
        <w:t>Du coté client (autres joueurs)</w:t>
      </w:r>
    </w:p>
    <w:p w14:paraId="57E88120" w14:textId="2C9A6F08" w:rsidR="00692B4E" w:rsidRPr="000628FF" w:rsidRDefault="005B1963" w:rsidP="000628FF">
      <w:pPr>
        <w:pStyle w:val="Texte"/>
        <w:rPr>
          <w:u w:val="single"/>
        </w:rPr>
      </w:pPr>
      <w:r>
        <w:t>Pour les autres clients, un message indique l’indice est le nom des joueurs concernés.</w:t>
      </w:r>
    </w:p>
    <w:p w14:paraId="5288353A" w14:textId="14A6C0C9" w:rsidR="007D32DF" w:rsidRPr="00692B4E" w:rsidRDefault="00692B4E" w:rsidP="00692B4E">
      <w:pPr>
        <w:rPr>
          <w:rFonts w:ascii="Arial" w:hAnsi="Arial" w:cs="Arial"/>
          <w:noProof/>
          <w:lang w:eastAsia="fr-CH"/>
        </w:rPr>
      </w:pPr>
      <w:r>
        <w:br w:type="page"/>
      </w:r>
    </w:p>
    <w:p w14:paraId="565637F9" w14:textId="080F8317" w:rsidR="00C95366" w:rsidRPr="00BD477A" w:rsidRDefault="00C95366" w:rsidP="003640DA">
      <w:pPr>
        <w:pStyle w:val="Titre30"/>
      </w:pPr>
      <w:bookmarkStart w:id="19" w:name="_Toc103869932"/>
      <w:r w:rsidRPr="00BD477A">
        <w:lastRenderedPageBreak/>
        <w:t>Méthode déplacer une carte</w:t>
      </w:r>
      <w:bookmarkEnd w:id="19"/>
    </w:p>
    <w:p w14:paraId="70298D76" w14:textId="3E67DE4A" w:rsidR="001F0739" w:rsidRDefault="00EF4BA6" w:rsidP="00854C87">
      <w:pPr>
        <w:pStyle w:val="Image"/>
      </w:pPr>
      <w:r w:rsidRPr="00BD477A">
        <w:drawing>
          <wp:inline distT="0" distB="0" distL="0" distR="0" wp14:anchorId="1EBC8C14" wp14:editId="526B5447">
            <wp:extent cx="4320000" cy="1949268"/>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1949268"/>
                    </a:xfrm>
                    <a:prstGeom prst="rect">
                      <a:avLst/>
                    </a:prstGeom>
                    <a:noFill/>
                    <a:ln>
                      <a:noFill/>
                    </a:ln>
                  </pic:spPr>
                </pic:pic>
              </a:graphicData>
            </a:graphic>
          </wp:inline>
        </w:drawing>
      </w:r>
    </w:p>
    <w:p w14:paraId="31C79812" w14:textId="13A4E142" w:rsidR="00692B4E" w:rsidRPr="00BD477A" w:rsidRDefault="00692B4E" w:rsidP="00692B4E">
      <w:pPr>
        <w:pStyle w:val="Texte"/>
      </w:pPr>
      <w:r w:rsidRPr="00331E60">
        <w:rPr>
          <w:u w:val="single"/>
        </w:rPr>
        <w:t>Du coté client</w:t>
      </w:r>
    </w:p>
    <w:p w14:paraId="41A70057" w14:textId="1D675D56" w:rsidR="00C13F92" w:rsidRDefault="001F0739" w:rsidP="001F0739">
      <w:pPr>
        <w:pStyle w:val="Texte"/>
      </w:pPr>
      <w:r w:rsidRPr="00BD477A">
        <w:t>La méthode de déplacement d’une carte fonctionne selon le principe suivant</w:t>
      </w:r>
      <w:r w:rsidR="00EF4BA6" w:rsidRPr="00BD477A">
        <w:t xml:space="preserve">. Vous sélectionner votre carte, elle est mise en évidence. </w:t>
      </w:r>
      <w:r w:rsidR="00F276BD">
        <w:t>A</w:t>
      </w:r>
      <w:r w:rsidR="00EF4BA6" w:rsidRPr="00BD477A">
        <w:t xml:space="preserve"> l’aide du </w:t>
      </w:r>
      <w:r w:rsidR="00FD50C6" w:rsidRPr="00BD477A">
        <w:t>clic</w:t>
      </w:r>
      <w:r w:rsidR="00EF4BA6" w:rsidRPr="00BD477A">
        <w:t xml:space="preserve"> droit de </w:t>
      </w:r>
      <w:r w:rsidR="00FD50C6" w:rsidRPr="00BD477A">
        <w:t>la</w:t>
      </w:r>
      <w:r w:rsidR="00EF4BA6" w:rsidRPr="00BD477A">
        <w:t xml:space="preserve"> souris, vous pouvez sélectionner la zone </w:t>
      </w:r>
      <w:r w:rsidR="00FD50C6" w:rsidRPr="00BD477A">
        <w:t xml:space="preserve">dans </w:t>
      </w:r>
      <w:r w:rsidR="00CD5E9B" w:rsidRPr="00BD477A">
        <w:t>laquelle</w:t>
      </w:r>
      <w:r w:rsidR="00FD50C6" w:rsidRPr="00BD477A">
        <w:t xml:space="preserve"> la carte ira se placer.</w:t>
      </w:r>
      <w:r w:rsidR="00F276BD">
        <w:t xml:space="preserve"> </w:t>
      </w:r>
      <w:r w:rsidR="00457288">
        <w:t>Dans ce cas, si l’utilisateur décide d’appuyer dans la zone 0, la carte se placera à gauche de la carte.</w:t>
      </w:r>
      <w:r w:rsidR="00C13F92" w:rsidRPr="00C13F92">
        <w:t xml:space="preserve"> </w:t>
      </w:r>
    </w:p>
    <w:p w14:paraId="29021761" w14:textId="6D571AAB" w:rsidR="001F0739" w:rsidRDefault="00C13F92" w:rsidP="00C13F92">
      <w:pPr>
        <w:pStyle w:val="Image"/>
      </w:pPr>
      <w:r w:rsidRPr="00BD477A">
        <w:drawing>
          <wp:inline distT="0" distB="0" distL="0" distR="0" wp14:anchorId="74187887" wp14:editId="5132AF38">
            <wp:extent cx="4320000" cy="2380076"/>
            <wp:effectExtent l="0" t="0" r="4445" b="1270"/>
            <wp:docPr id="16" name="Imag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Text, let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2380076"/>
                    </a:xfrm>
                    <a:prstGeom prst="rect">
                      <a:avLst/>
                    </a:prstGeom>
                    <a:noFill/>
                    <a:ln>
                      <a:noFill/>
                    </a:ln>
                  </pic:spPr>
                </pic:pic>
              </a:graphicData>
            </a:graphic>
          </wp:inline>
        </w:drawing>
      </w:r>
    </w:p>
    <w:p w14:paraId="429A32CB" w14:textId="6B4626E5" w:rsidR="00541268" w:rsidRPr="00D04DA7" w:rsidRDefault="004D78FD" w:rsidP="00D04DA7">
      <w:pPr>
        <w:pStyle w:val="Texte"/>
        <w:rPr>
          <w:u w:val="single"/>
        </w:rPr>
      </w:pPr>
      <w:r w:rsidRPr="00C13F92">
        <w:rPr>
          <w:u w:val="single"/>
        </w:rPr>
        <w:t>Dans le code</w:t>
      </w:r>
    </w:p>
    <w:p w14:paraId="32B9C951" w14:textId="48BBF2E8" w:rsidR="006200AB" w:rsidRPr="00BD477A" w:rsidRDefault="00541268" w:rsidP="00541268">
      <w:pPr>
        <w:pStyle w:val="Texte"/>
      </w:pPr>
      <w:r w:rsidRPr="00BD477A">
        <w:t xml:space="preserve">La position de la carte </w:t>
      </w:r>
      <w:r w:rsidR="00D00DDC">
        <w:t>est</w:t>
      </w:r>
      <w:r w:rsidRPr="00BD477A">
        <w:t xml:space="preserve"> calculée en fonction </w:t>
      </w:r>
      <w:r w:rsidR="00EB74F4">
        <w:t xml:space="preserve">de la position du curseur </w:t>
      </w:r>
      <w:r w:rsidR="00D00DDC">
        <w:t xml:space="preserve">de la souris </w:t>
      </w:r>
      <w:r w:rsidR="00EB74F4">
        <w:t>dans le panel contenant les cartes du joueur</w:t>
      </w:r>
      <w:r w:rsidRPr="00BD477A">
        <w:t>.</w:t>
      </w:r>
      <w:r w:rsidR="00083024" w:rsidRPr="00BD477A">
        <w:t xml:space="preserve"> </w:t>
      </w:r>
      <w:r w:rsidR="00B47716">
        <w:t xml:space="preserve">La nouvelle position de la carte est ensuite </w:t>
      </w:r>
      <w:r w:rsidR="001C2CDB">
        <w:t>envoyée</w:t>
      </w:r>
      <w:r w:rsidR="00B47716">
        <w:t xml:space="preserve"> </w:t>
      </w:r>
      <w:r w:rsidR="001C2CDB">
        <w:t xml:space="preserve">au serveur aves la méthode </w:t>
      </w:r>
      <w:r w:rsidR="001C2CDB" w:rsidRPr="001C2CDB">
        <w:t>« </w:t>
      </w:r>
      <w:proofErr w:type="spellStart"/>
      <w:r w:rsidR="001C2CDB" w:rsidRPr="001C2CDB">
        <w:t>HandChangePosition</w:t>
      </w:r>
      <w:proofErr w:type="spellEnd"/>
      <w:r w:rsidR="001C2CDB" w:rsidRPr="001C2CDB">
        <w:t> »</w:t>
      </w:r>
      <w:r w:rsidR="00DA7066">
        <w:t>.</w:t>
      </w:r>
    </w:p>
    <w:p w14:paraId="0D6C5F34" w14:textId="71D502C3" w:rsidR="00FA3E30" w:rsidRDefault="006200AB" w:rsidP="00854C87">
      <w:pPr>
        <w:pStyle w:val="Image"/>
      </w:pPr>
      <w:r w:rsidRPr="00BD477A">
        <w:lastRenderedPageBreak/>
        <w:drawing>
          <wp:inline distT="0" distB="0" distL="0" distR="0" wp14:anchorId="1A824D64" wp14:editId="5B0EE5D0">
            <wp:extent cx="1911927" cy="7419903"/>
            <wp:effectExtent l="0" t="0" r="0" b="0"/>
            <wp:docPr id="20" name="Graphiqu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96DAC541-7B7A-43D3-8B79-37D633B846F1}">
                          <asvg:svgBlip xmlns:asvg="http://schemas.microsoft.com/office/drawing/2016/SVG/main" r:embed="rId34"/>
                        </a:ext>
                      </a:extLst>
                    </a:blip>
                    <a:srcRect l="9006" r="77133" b="23922"/>
                    <a:stretch/>
                  </pic:blipFill>
                  <pic:spPr bwMode="auto">
                    <a:xfrm>
                      <a:off x="0" y="0"/>
                      <a:ext cx="1924155" cy="7467357"/>
                    </a:xfrm>
                    <a:prstGeom prst="rect">
                      <a:avLst/>
                    </a:prstGeom>
                    <a:ln>
                      <a:noFill/>
                    </a:ln>
                    <a:extLst>
                      <a:ext uri="{53640926-AAD7-44D8-BBD7-CCE9431645EC}">
                        <a14:shadowObscured xmlns:a14="http://schemas.microsoft.com/office/drawing/2010/main"/>
                      </a:ext>
                    </a:extLst>
                  </pic:spPr>
                </pic:pic>
              </a:graphicData>
            </a:graphic>
          </wp:inline>
        </w:drawing>
      </w:r>
    </w:p>
    <w:p w14:paraId="13D7E1A9" w14:textId="089DAF7C" w:rsidR="00361E92" w:rsidRPr="00361E92" w:rsidRDefault="00361E92" w:rsidP="00361E92">
      <w:pPr>
        <w:pStyle w:val="Texte"/>
        <w:rPr>
          <w:u w:val="single"/>
        </w:rPr>
      </w:pPr>
      <w:r w:rsidRPr="00331E60">
        <w:rPr>
          <w:u w:val="single"/>
        </w:rPr>
        <w:t xml:space="preserve">Du coté </w:t>
      </w:r>
      <w:r>
        <w:rPr>
          <w:u w:val="single"/>
        </w:rPr>
        <w:t>serveur</w:t>
      </w:r>
    </w:p>
    <w:p w14:paraId="2B993723" w14:textId="5D050ECB" w:rsidR="004D0677" w:rsidRPr="00BD477A" w:rsidRDefault="00B95175" w:rsidP="000537EE">
      <w:pPr>
        <w:pStyle w:val="Texte"/>
      </w:pPr>
      <w:r w:rsidRPr="00BD477A">
        <w:t>L</w:t>
      </w:r>
      <w:r w:rsidR="007C234A" w:rsidRPr="00BD477A">
        <w:t>a</w:t>
      </w:r>
      <w:r w:rsidRPr="00BD477A">
        <w:t xml:space="preserve"> méthode fonctionne ensuite par la logique suivante, la carte qui </w:t>
      </w:r>
      <w:r w:rsidR="002C0E09">
        <w:t>est</w:t>
      </w:r>
      <w:r w:rsidRPr="00BD477A">
        <w:t xml:space="preserve"> déplac</w:t>
      </w:r>
      <w:r w:rsidR="002C0E09">
        <w:t>ée</w:t>
      </w:r>
      <w:r w:rsidRPr="00BD477A">
        <w:t xml:space="preserve"> est retiré de la main. </w:t>
      </w:r>
      <w:r w:rsidR="00EB149D" w:rsidRPr="00BD477A">
        <w:t xml:space="preserve">Une liste temporaire contenant la liste des cartes allant de la carte qui se trouve à la nouvelle position de la carte, jusqu’à la dernière carte de la main est </w:t>
      </w:r>
      <w:r w:rsidR="00F8033B" w:rsidRPr="00BD477A">
        <w:t>créé</w:t>
      </w:r>
      <w:r w:rsidR="00EB149D" w:rsidRPr="00BD477A">
        <w:t>.</w:t>
      </w:r>
      <w:r w:rsidR="00F8033B" w:rsidRPr="00BD477A">
        <w:t xml:space="preserve"> Cette liste est ensuite retirée de la main. </w:t>
      </w:r>
      <w:r w:rsidR="00E66F5E" w:rsidRPr="00BD477A">
        <w:t>La carte qui est déplacé est rajouté à la main et pour finir la liste temporaire est aussi rajouté à la mai</w:t>
      </w:r>
      <w:r w:rsidR="009C699C" w:rsidRPr="00BD477A">
        <w:t>n</w:t>
      </w:r>
      <w:r w:rsidR="00E66F5E" w:rsidRPr="00BD477A">
        <w:t>.</w:t>
      </w:r>
    </w:p>
    <w:p w14:paraId="192E0591" w14:textId="77777777" w:rsidR="00CF03DF" w:rsidRPr="00BD477A" w:rsidRDefault="00B65077" w:rsidP="003640DA">
      <w:pPr>
        <w:pStyle w:val="Titre20"/>
      </w:pPr>
      <w:bookmarkStart w:id="20" w:name="_Toc536436470"/>
      <w:bookmarkStart w:id="21" w:name="_Toc103869933"/>
      <w:bookmarkEnd w:id="3"/>
      <w:r w:rsidRPr="00BD477A">
        <w:lastRenderedPageBreak/>
        <w:t>Processus de travail</w:t>
      </w:r>
      <w:bookmarkEnd w:id="21"/>
    </w:p>
    <w:p w14:paraId="0EF7931B" w14:textId="576CBFD4" w:rsidR="00E01139" w:rsidRDefault="00FC7865" w:rsidP="003640DA">
      <w:pPr>
        <w:pStyle w:val="Titre30"/>
      </w:pPr>
      <w:bookmarkStart w:id="22" w:name="_Toc103869934"/>
      <w:bookmarkEnd w:id="20"/>
      <w:r w:rsidRPr="00BD477A">
        <w:t>Architecture du programme</w:t>
      </w:r>
      <w:bookmarkStart w:id="23" w:name="_Toc536436471"/>
      <w:bookmarkEnd w:id="22"/>
    </w:p>
    <w:p w14:paraId="02081D22" w14:textId="52F9269D" w:rsidR="0084342D" w:rsidRDefault="0084342D" w:rsidP="0084342D">
      <w:pPr>
        <w:pStyle w:val="Texte"/>
      </w:pPr>
      <w:r>
        <w:t>Comme demandé dans le cahier des charges, une implémentation orienter objet a été mise en place.</w:t>
      </w:r>
      <w:r w:rsidR="0058650A">
        <w:t xml:space="preserve"> </w:t>
      </w:r>
      <w:r w:rsidR="00B32A80">
        <w:t xml:space="preserve">Au début de la programmation, les classes ont été créer dans un projet séparé. Cela a permis de mettre en place les différents attributs et méthodes. Toute les classes ont ensuite été implémenté et tester dans un projet console pour que les classes ne soit pas lié à une interface graphique. </w:t>
      </w:r>
    </w:p>
    <w:p w14:paraId="01000D97" w14:textId="62189E38" w:rsidR="001E01D0" w:rsidRDefault="001E01D0" w:rsidP="0084342D">
      <w:pPr>
        <w:pStyle w:val="Texte"/>
      </w:pPr>
      <w:r>
        <w:rPr>
          <w:noProof/>
        </w:rPr>
        <w:drawing>
          <wp:inline distT="0" distB="0" distL="0" distR="0" wp14:anchorId="31B396CB" wp14:editId="1F023D2A">
            <wp:extent cx="5760000" cy="14686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00" cy="1468609"/>
                    </a:xfrm>
                    <a:prstGeom prst="rect">
                      <a:avLst/>
                    </a:prstGeom>
                    <a:noFill/>
                    <a:ln>
                      <a:noFill/>
                    </a:ln>
                  </pic:spPr>
                </pic:pic>
              </a:graphicData>
            </a:graphic>
          </wp:inline>
        </w:drawing>
      </w:r>
    </w:p>
    <w:p w14:paraId="657AC320" w14:textId="754C9761" w:rsidR="00FA6690" w:rsidRDefault="00FA6690" w:rsidP="0084342D">
      <w:pPr>
        <w:pStyle w:val="Texte"/>
      </w:pPr>
      <w:r>
        <w:rPr>
          <w:noProof/>
        </w:rPr>
        <w:drawing>
          <wp:inline distT="0" distB="0" distL="0" distR="0" wp14:anchorId="69E21443" wp14:editId="1F209BC5">
            <wp:extent cx="5760000" cy="168771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00" cy="1687713"/>
                    </a:xfrm>
                    <a:prstGeom prst="rect">
                      <a:avLst/>
                    </a:prstGeom>
                    <a:noFill/>
                    <a:ln>
                      <a:noFill/>
                    </a:ln>
                  </pic:spPr>
                </pic:pic>
              </a:graphicData>
            </a:graphic>
          </wp:inline>
        </w:drawing>
      </w:r>
    </w:p>
    <w:p w14:paraId="165862CC" w14:textId="0E1025D9" w:rsidR="0058010D" w:rsidRDefault="0058010D" w:rsidP="0084342D">
      <w:pPr>
        <w:pStyle w:val="Texte"/>
      </w:pPr>
      <w:r>
        <w:t>Dans le cas si dessus, le programme console affiche la liste des cartes numéro 1 dans la main du joueur 2 et la liste des cartes vertes du joueur 1</w:t>
      </w:r>
      <w:r w:rsidR="00671CE4">
        <w:t>.</w:t>
      </w:r>
    </w:p>
    <w:p w14:paraId="1C88ADCE" w14:textId="1099A8E7" w:rsidR="00347B00" w:rsidRDefault="00347B00" w:rsidP="00347B00">
      <w:pPr>
        <w:pStyle w:val="Image"/>
      </w:pPr>
      <w:r>
        <w:lastRenderedPageBreak/>
        <w:drawing>
          <wp:inline distT="0" distB="0" distL="0" distR="0" wp14:anchorId="6EB68FD0" wp14:editId="283B9396">
            <wp:extent cx="2719705" cy="5581650"/>
            <wp:effectExtent l="0" t="0" r="444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9705" cy="5581650"/>
                    </a:xfrm>
                    <a:prstGeom prst="rect">
                      <a:avLst/>
                    </a:prstGeom>
                    <a:noFill/>
                    <a:ln>
                      <a:noFill/>
                    </a:ln>
                  </pic:spPr>
                </pic:pic>
              </a:graphicData>
            </a:graphic>
          </wp:inline>
        </w:drawing>
      </w:r>
    </w:p>
    <w:p w14:paraId="4B5740B4" w14:textId="4FA57BF1" w:rsidR="00A66221" w:rsidRDefault="00011FA3" w:rsidP="0084342D">
      <w:pPr>
        <w:pStyle w:val="Texte"/>
      </w:pPr>
      <w:r>
        <w:t xml:space="preserve">Au final le programme contient 3 projets dans sa solution. Le premier projet contient toutes les classes où la logique du jeu est mise en place. Le deuxième projet contient le client qui affiche la partie et permet </w:t>
      </w:r>
      <w:r w:rsidR="009728EC">
        <w:t>à</w:t>
      </w:r>
      <w:r>
        <w:t xml:space="preserve"> l’utilisateur de faire des actions.</w:t>
      </w:r>
      <w:r w:rsidR="009728EC">
        <w:t xml:space="preserve"> Le dernier projet contient lui le serveur qui va faire le lien entre les différents clients et la logique de jeu.</w:t>
      </w:r>
    </w:p>
    <w:p w14:paraId="15D60C60" w14:textId="5FCE5E59" w:rsidR="00011FA3" w:rsidRPr="00A66221" w:rsidRDefault="00A66221" w:rsidP="00A66221">
      <w:pPr>
        <w:rPr>
          <w:rFonts w:ascii="Arial" w:hAnsi="Arial" w:cs="Arial"/>
          <w:sz w:val="24"/>
          <w:szCs w:val="24"/>
        </w:rPr>
      </w:pPr>
      <w:r>
        <w:br w:type="page"/>
      </w:r>
    </w:p>
    <w:p w14:paraId="4AD33DBD" w14:textId="195E3186" w:rsidR="00CF03DF" w:rsidRPr="00BD477A" w:rsidRDefault="00FC7865" w:rsidP="003640DA">
      <w:pPr>
        <w:pStyle w:val="Titre30"/>
      </w:pPr>
      <w:bookmarkStart w:id="24" w:name="_Toc103869935"/>
      <w:bookmarkEnd w:id="23"/>
      <w:r w:rsidRPr="00BD477A">
        <w:lastRenderedPageBreak/>
        <w:t>Nomenclature</w:t>
      </w:r>
      <w:bookmarkEnd w:id="24"/>
    </w:p>
    <w:p w14:paraId="18843485" w14:textId="49DBAEEC" w:rsidR="00826CF1" w:rsidRDefault="00826CF1" w:rsidP="00826CF1">
      <w:pPr>
        <w:pStyle w:val="Texte"/>
      </w:pPr>
      <w:r w:rsidRPr="00BD477A">
        <w:t>La nomenclature pour toutes les classes a</w:t>
      </w:r>
      <w:r w:rsidR="00336A92" w:rsidRPr="00BD477A">
        <w:t xml:space="preserve"> été suivit selon </w:t>
      </w:r>
      <w:r w:rsidR="00AE2254" w:rsidRPr="00BD477A">
        <w:t>les nomenclatures vues</w:t>
      </w:r>
      <w:r w:rsidR="00336A92" w:rsidRPr="00BD477A">
        <w:t xml:space="preserve"> dans le module 226A.</w:t>
      </w:r>
    </w:p>
    <w:p w14:paraId="0BD27AC4" w14:textId="7466F5F2" w:rsidR="004E72E0" w:rsidRPr="00BD477A" w:rsidRDefault="004E72E0" w:rsidP="00826CF1">
      <w:pPr>
        <w:pStyle w:val="Texte"/>
      </w:pPr>
      <w:r>
        <w:rPr>
          <w:noProof/>
        </w:rPr>
        <w:drawing>
          <wp:inline distT="0" distB="0" distL="0" distR="0" wp14:anchorId="632C7FF2" wp14:editId="7EB5226B">
            <wp:extent cx="5754370" cy="197040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4370" cy="1970405"/>
                    </a:xfrm>
                    <a:prstGeom prst="rect">
                      <a:avLst/>
                    </a:prstGeom>
                    <a:noFill/>
                    <a:ln>
                      <a:noFill/>
                    </a:ln>
                  </pic:spPr>
                </pic:pic>
              </a:graphicData>
            </a:graphic>
          </wp:inline>
        </w:drawing>
      </w:r>
    </w:p>
    <w:p w14:paraId="13023D41" w14:textId="136A9DD0" w:rsidR="0065180D" w:rsidRDefault="008B538D" w:rsidP="00826CF1">
      <w:pPr>
        <w:pStyle w:val="Texte"/>
      </w:pPr>
      <w:r w:rsidRPr="00BD477A">
        <w:t xml:space="preserve">Pour ce qui est de la nomenclature suivit dans le programme en lui-même, </w:t>
      </w:r>
      <w:r w:rsidR="006F3F6C" w:rsidRPr="00BD477A">
        <w:t>toutes les variables</w:t>
      </w:r>
      <w:r w:rsidRPr="00BD477A">
        <w:t xml:space="preserve"> sont </w:t>
      </w:r>
      <w:r w:rsidR="001F2C96" w:rsidRPr="00BD477A">
        <w:t>typées et nommées</w:t>
      </w:r>
      <w:r w:rsidRPr="00BD477A">
        <w:t xml:space="preserve"> en fonction de </w:t>
      </w:r>
      <w:r w:rsidR="003A2940">
        <w:t>leur</w:t>
      </w:r>
      <w:r w:rsidRPr="00BD477A">
        <w:t xml:space="preserve"> utilité.</w:t>
      </w:r>
      <w:r w:rsidR="007C454F" w:rsidRPr="00BD477A">
        <w:t xml:space="preserve"> </w:t>
      </w:r>
      <w:r w:rsidR="00A66221">
        <w:t xml:space="preserve">Utilisé la même convention de nommage dans le code aurait été un travail énorme qui prend énormément de temps. Comme le temps pour se projet est assez </w:t>
      </w:r>
    </w:p>
    <w:p w14:paraId="66DECAC4" w14:textId="4F32FDAC" w:rsidR="00582F41" w:rsidRDefault="000C41E3" w:rsidP="00826CF1">
      <w:pPr>
        <w:pStyle w:val="Texte"/>
      </w:pPr>
      <w:r>
        <w:t>Dans le code, l’anglais est utilisé comme langue principale. Toute les variables et méthodes sont nommé en anglais.</w:t>
      </w:r>
      <w:r w:rsidR="00D07E29">
        <w:t xml:space="preserve"> Pour le texte qui est affiché au client et les commentaires du code, ils sont eux en français.</w:t>
      </w:r>
    </w:p>
    <w:p w14:paraId="7756922F" w14:textId="2314FD2C" w:rsidR="00AE2254" w:rsidRPr="00582F41" w:rsidRDefault="00582F41" w:rsidP="00582F41">
      <w:pPr>
        <w:rPr>
          <w:rFonts w:ascii="Arial" w:hAnsi="Arial" w:cs="Arial"/>
          <w:sz w:val="24"/>
          <w:szCs w:val="24"/>
        </w:rPr>
      </w:pPr>
      <w:r>
        <w:br w:type="page"/>
      </w:r>
    </w:p>
    <w:p w14:paraId="06EB94DE" w14:textId="1211B596" w:rsidR="0077669E" w:rsidRPr="00BD477A" w:rsidRDefault="0077669E" w:rsidP="003640DA">
      <w:pPr>
        <w:pStyle w:val="Titre30"/>
      </w:pPr>
      <w:bookmarkStart w:id="25" w:name="_Toc103869936"/>
      <w:r w:rsidRPr="00BD477A">
        <w:lastRenderedPageBreak/>
        <w:t>Interface graphique</w:t>
      </w:r>
      <w:bookmarkEnd w:id="25"/>
    </w:p>
    <w:p w14:paraId="4B7473AB" w14:textId="0B1FF1E4" w:rsidR="004E0809" w:rsidRDefault="000A01B9" w:rsidP="00E01139">
      <w:pPr>
        <w:pStyle w:val="Texte"/>
      </w:pPr>
      <w:bookmarkStart w:id="26" w:name="_Toc536436473"/>
      <w:r>
        <w:t>Au niveau de l’interface graphique</w:t>
      </w:r>
      <w:r w:rsidR="008D3361">
        <w:t xml:space="preserve">, </w:t>
      </w:r>
      <w:r w:rsidR="00B312E2">
        <w:t>La liste de cartes qui se situe en bas de l’écran est toujours celle de l’utilisateur qui peut interagir sur le client.</w:t>
      </w:r>
      <w:r w:rsidR="004E0809">
        <w:t xml:space="preserve"> L’ordre d’affichage se fait ensuite dans l’ordre inverse des aiguilles d’une montre.</w:t>
      </w:r>
      <w:r w:rsidR="00514AC8">
        <w:t xml:space="preserve"> La personne qui joue après vous, se situe toujours </w:t>
      </w:r>
      <w:r w:rsidR="001232DA">
        <w:t>à</w:t>
      </w:r>
      <w:r w:rsidR="00514AC8">
        <w:t xml:space="preserve"> votre droite.</w:t>
      </w:r>
      <w:r w:rsidR="001232DA">
        <w:t xml:space="preserve"> Pour mettre en place cette mécanique, un monde personnel est envoyé à chaque client. Dans </w:t>
      </w:r>
      <w:r w:rsidR="0062236C">
        <w:t>ce monde personnel</w:t>
      </w:r>
      <w:r w:rsidR="001232DA">
        <w:t xml:space="preserve">, la liste d’utilisateur est </w:t>
      </w:r>
      <w:r w:rsidR="0062236C">
        <w:t>réorganisée</w:t>
      </w:r>
      <w:r w:rsidR="001232DA">
        <w:t xml:space="preserve"> </w:t>
      </w:r>
      <w:r w:rsidR="0062236C">
        <w:t>pour que le joueur qui l’a reçoit soit toujours à l’emplacement 0 de la liste.</w:t>
      </w:r>
    </w:p>
    <w:p w14:paraId="3D23E1BC" w14:textId="2E6FA716" w:rsidR="000F55CA" w:rsidRDefault="000F55CA" w:rsidP="00E01139">
      <w:pPr>
        <w:pStyle w:val="Texte"/>
      </w:pPr>
      <w:r>
        <w:rPr>
          <w:noProof/>
        </w:rPr>
        <w:drawing>
          <wp:inline distT="0" distB="0" distL="0" distR="0" wp14:anchorId="6231B70E" wp14:editId="55DD8622">
            <wp:extent cx="5753100" cy="3429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FD0A6B8" w14:textId="5A6ADC23" w:rsidR="007C19E9" w:rsidRDefault="007C19E9" w:rsidP="00E01139">
      <w:pPr>
        <w:pStyle w:val="Texte"/>
      </w:pPr>
      <w:r>
        <w:t xml:space="preserve">Tous les conteneurs </w:t>
      </w:r>
      <w:r w:rsidR="00A235AB">
        <w:t xml:space="preserve">de Control sont affichés </w:t>
      </w:r>
      <w:r w:rsidR="00BD701E">
        <w:t>au préalable</w:t>
      </w:r>
      <w:r w:rsidR="000F55CA">
        <w:t xml:space="preserve">. </w:t>
      </w:r>
      <w:r w:rsidR="004C2C93">
        <w:t xml:space="preserve">Tous les Conteneurs qui ne sont pas utilisé lors d’une partie son </w:t>
      </w:r>
      <w:r w:rsidR="00772004">
        <w:t>cachés.</w:t>
      </w:r>
      <w:r w:rsidR="00427E66">
        <w:t xml:space="preserve"> Au lancement de la partie et a chaque fin de tour, le monde entier est envoyé et redessiner complétement sur chaque client.</w:t>
      </w:r>
    </w:p>
    <w:p w14:paraId="1D984D71" w14:textId="0EFEFFC9" w:rsidR="008A59C2" w:rsidRDefault="006B61D3" w:rsidP="00C774F5">
      <w:pPr>
        <w:pStyle w:val="Texte"/>
      </w:pPr>
      <w:r>
        <w:t>Le nombre de joueur peut varier entre 2 et 5 personne. L’affichage est différent en fonction du nombre de personne.</w:t>
      </w:r>
      <w:r w:rsidR="00825CFD">
        <w:t xml:space="preserve"> Par exemple, durant une partie à 4 joueurs, </w:t>
      </w:r>
      <w:r w:rsidR="00B15409">
        <w:t>un conteneur est toujours placé en bas d’écran. D</w:t>
      </w:r>
      <w:r w:rsidR="00825CFD">
        <w:t xml:space="preserve">eux conteneurs sont placés verticalement, le premier a droite et le second à gauche. </w:t>
      </w:r>
      <w:r w:rsidR="00D223DB">
        <w:t xml:space="preserve">Et le dernier conteneur est alignées avec le premier mais en haut de la fenêtre. </w:t>
      </w:r>
      <w:r w:rsidR="00535A47">
        <w:t>A 5 joueur</w:t>
      </w:r>
      <w:r w:rsidR="006F0DE4">
        <w:t>s</w:t>
      </w:r>
      <w:r w:rsidR="00535A47">
        <w:t xml:space="preserve"> </w:t>
      </w:r>
      <w:r w:rsidR="00851879">
        <w:t>la partie du haut accueille 2 joueurs.</w:t>
      </w:r>
    </w:p>
    <w:p w14:paraId="28B3A649" w14:textId="1F86ECF9" w:rsidR="008A59C2" w:rsidRPr="008A59C2" w:rsidRDefault="008A59C2" w:rsidP="008A59C2">
      <w:pPr>
        <w:rPr>
          <w:rFonts w:ascii="Arial" w:hAnsi="Arial" w:cs="Arial"/>
          <w:sz w:val="24"/>
          <w:szCs w:val="24"/>
        </w:rPr>
      </w:pPr>
      <w:r>
        <w:br w:type="page"/>
      </w:r>
    </w:p>
    <w:p w14:paraId="3D7EE632" w14:textId="4EE5407C" w:rsidR="00890393" w:rsidRDefault="005A08C4" w:rsidP="005A08C4">
      <w:pPr>
        <w:pStyle w:val="Titre30"/>
      </w:pPr>
      <w:bookmarkStart w:id="27" w:name="_Toc103869937"/>
      <w:r>
        <w:lastRenderedPageBreak/>
        <w:t>Détail graphique</w:t>
      </w:r>
      <w:bookmarkEnd w:id="27"/>
    </w:p>
    <w:p w14:paraId="4BE7AD50" w14:textId="5A4138AF" w:rsidR="006B3B26" w:rsidRDefault="006B3B26" w:rsidP="006B3B26">
      <w:pPr>
        <w:pStyle w:val="Texte"/>
      </w:pPr>
      <w:r>
        <w:t>Il est indiqué sur la pioche le nombre de carte qui y reste.</w:t>
      </w:r>
    </w:p>
    <w:p w14:paraId="13288019" w14:textId="0A9AC0F1" w:rsidR="006078E9" w:rsidRDefault="006078E9" w:rsidP="006078E9">
      <w:pPr>
        <w:pStyle w:val="Image"/>
      </w:pPr>
      <w:r>
        <w:drawing>
          <wp:inline distT="0" distB="0" distL="0" distR="0" wp14:anchorId="10E5B4BB" wp14:editId="6D212AED">
            <wp:extent cx="619125" cy="10096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125" cy="1009650"/>
                    </a:xfrm>
                    <a:prstGeom prst="rect">
                      <a:avLst/>
                    </a:prstGeom>
                    <a:noFill/>
                    <a:ln>
                      <a:noFill/>
                    </a:ln>
                  </pic:spPr>
                </pic:pic>
              </a:graphicData>
            </a:graphic>
          </wp:inline>
        </w:drawing>
      </w:r>
    </w:p>
    <w:p w14:paraId="6A764CD8" w14:textId="4A8607ED" w:rsidR="00EC338C" w:rsidRDefault="006078E9" w:rsidP="006078E9">
      <w:pPr>
        <w:pStyle w:val="Texte"/>
      </w:pPr>
      <w:r>
        <w:t xml:space="preserve">Quand une carte est </w:t>
      </w:r>
      <w:r w:rsidR="0009618E">
        <w:t>sélectionnée</w:t>
      </w:r>
      <w:r>
        <w:t xml:space="preserve"> dans la main du joueur, elle est un peu surélevée pour monter de quelle carte il s’agit</w:t>
      </w:r>
    </w:p>
    <w:p w14:paraId="6DE8A52E" w14:textId="61A98566" w:rsidR="006078E9" w:rsidRDefault="00EC338C" w:rsidP="00A550A6">
      <w:pPr>
        <w:pStyle w:val="Image"/>
      </w:pPr>
      <w:r>
        <w:drawing>
          <wp:inline distT="0" distB="0" distL="0" distR="0" wp14:anchorId="2E176CB0" wp14:editId="65B46814">
            <wp:extent cx="2943225" cy="11049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1104900"/>
                    </a:xfrm>
                    <a:prstGeom prst="rect">
                      <a:avLst/>
                    </a:prstGeom>
                    <a:noFill/>
                    <a:ln>
                      <a:noFill/>
                    </a:ln>
                  </pic:spPr>
                </pic:pic>
              </a:graphicData>
            </a:graphic>
          </wp:inline>
        </w:drawing>
      </w:r>
    </w:p>
    <w:p w14:paraId="01519099" w14:textId="77777777" w:rsidR="00AD32CA" w:rsidRDefault="00A550A6" w:rsidP="00A550A6">
      <w:pPr>
        <w:pStyle w:val="Texte"/>
      </w:pPr>
      <w:r>
        <w:t>Le pseudo de la personne qui peut jouer durant le tour est surligné d’une autre couleur.</w:t>
      </w:r>
    </w:p>
    <w:tbl>
      <w:tblPr>
        <w:tblStyle w:val="Grilledutableau"/>
        <w:tblW w:w="0" w:type="auto"/>
        <w:tblLook w:val="04A0" w:firstRow="1" w:lastRow="0" w:firstColumn="1" w:lastColumn="0" w:noHBand="0" w:noVBand="1"/>
      </w:tblPr>
      <w:tblGrid>
        <w:gridCol w:w="4530"/>
        <w:gridCol w:w="4530"/>
      </w:tblGrid>
      <w:tr w:rsidR="00AD32CA" w14:paraId="4466179C" w14:textId="77777777" w:rsidTr="00885B0F">
        <w:tc>
          <w:tcPr>
            <w:tcW w:w="4530" w:type="dxa"/>
            <w:shd w:val="clear" w:color="auto" w:fill="D9D9D9" w:themeFill="background1" w:themeFillShade="D9"/>
          </w:tcPr>
          <w:p w14:paraId="17F26230" w14:textId="1AF26137" w:rsidR="00AD32CA" w:rsidRDefault="00AD32CA" w:rsidP="00885B0F">
            <w:pPr>
              <w:pStyle w:val="TitreTableau"/>
              <w:jc w:val="center"/>
            </w:pPr>
            <w:r>
              <w:t>Joueur actif</w:t>
            </w:r>
          </w:p>
        </w:tc>
        <w:tc>
          <w:tcPr>
            <w:tcW w:w="4530" w:type="dxa"/>
            <w:shd w:val="clear" w:color="auto" w:fill="D9D9D9" w:themeFill="background1" w:themeFillShade="D9"/>
          </w:tcPr>
          <w:p w14:paraId="48AD88CE" w14:textId="29F0F378" w:rsidR="00AD32CA" w:rsidRDefault="00584AD7" w:rsidP="00885B0F">
            <w:pPr>
              <w:pStyle w:val="TitreTableau"/>
              <w:jc w:val="center"/>
            </w:pPr>
            <w:r>
              <w:t>Joueur autre joueur</w:t>
            </w:r>
          </w:p>
        </w:tc>
      </w:tr>
      <w:tr w:rsidR="00AD32CA" w14:paraId="71381E71" w14:textId="77777777" w:rsidTr="00AD32CA">
        <w:tc>
          <w:tcPr>
            <w:tcW w:w="4530" w:type="dxa"/>
          </w:tcPr>
          <w:p w14:paraId="1BA48E2C" w14:textId="3486F82E" w:rsidR="00AD32CA" w:rsidRDefault="00AD32CA" w:rsidP="00885B0F">
            <w:pPr>
              <w:pStyle w:val="Image"/>
            </w:pPr>
            <w:r>
              <w:drawing>
                <wp:inline distT="0" distB="0" distL="0" distR="0" wp14:anchorId="38EBBFEC" wp14:editId="472E97F3">
                  <wp:extent cx="742950" cy="2095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2950" cy="209550"/>
                          </a:xfrm>
                          <a:prstGeom prst="rect">
                            <a:avLst/>
                          </a:prstGeom>
                          <a:noFill/>
                          <a:ln>
                            <a:noFill/>
                          </a:ln>
                        </pic:spPr>
                      </pic:pic>
                    </a:graphicData>
                  </a:graphic>
                </wp:inline>
              </w:drawing>
            </w:r>
          </w:p>
        </w:tc>
        <w:tc>
          <w:tcPr>
            <w:tcW w:w="4530" w:type="dxa"/>
          </w:tcPr>
          <w:p w14:paraId="12EEE0F0" w14:textId="6DC8CD66" w:rsidR="00AD32CA" w:rsidRDefault="00AD32CA" w:rsidP="00885B0F">
            <w:pPr>
              <w:pStyle w:val="Image"/>
            </w:pPr>
            <w:r>
              <w:drawing>
                <wp:inline distT="0" distB="0" distL="0" distR="0" wp14:anchorId="4B7CAC27" wp14:editId="08E535CE">
                  <wp:extent cx="714375" cy="190500"/>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4375" cy="190500"/>
                          </a:xfrm>
                          <a:prstGeom prst="rect">
                            <a:avLst/>
                          </a:prstGeom>
                          <a:noFill/>
                          <a:ln>
                            <a:noFill/>
                          </a:ln>
                        </pic:spPr>
                      </pic:pic>
                    </a:graphicData>
                  </a:graphic>
                </wp:inline>
              </w:drawing>
            </w:r>
          </w:p>
        </w:tc>
      </w:tr>
    </w:tbl>
    <w:p w14:paraId="757E1544" w14:textId="044CADC4" w:rsidR="00CD1578" w:rsidRDefault="00AB2E02" w:rsidP="00C774F5">
      <w:pPr>
        <w:pStyle w:val="Texte"/>
      </w:pPr>
      <w:r>
        <w:t>Et pour finir, il est important de noter que l’ordre de tabulation est respecté sur tous les formulaires. Ci-dessous, vous pouvez voir un exemple avec le formulaire pour envoyer un indice au serveur.</w:t>
      </w:r>
    </w:p>
    <w:p w14:paraId="3C123084" w14:textId="560D5B2A" w:rsidR="006F0DE4" w:rsidRPr="00450317" w:rsidRDefault="008A59C2" w:rsidP="004B7DFB">
      <w:pPr>
        <w:pStyle w:val="Image"/>
      </w:pPr>
      <w:r>
        <w:drawing>
          <wp:inline distT="0" distB="0" distL="0" distR="0" wp14:anchorId="77CB8C50" wp14:editId="47DAB96D">
            <wp:extent cx="2514600" cy="271462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4600" cy="2714625"/>
                    </a:xfrm>
                    <a:prstGeom prst="rect">
                      <a:avLst/>
                    </a:prstGeom>
                    <a:noFill/>
                    <a:ln>
                      <a:noFill/>
                    </a:ln>
                  </pic:spPr>
                </pic:pic>
              </a:graphicData>
            </a:graphic>
          </wp:inline>
        </w:drawing>
      </w:r>
    </w:p>
    <w:p w14:paraId="0C9E5405" w14:textId="77777777" w:rsidR="00A203A9" w:rsidRDefault="00A203A9" w:rsidP="00A203A9">
      <w:pPr>
        <w:pStyle w:val="Texte"/>
      </w:pPr>
      <w:r>
        <w:br w:type="page"/>
      </w:r>
    </w:p>
    <w:p w14:paraId="58658316" w14:textId="0D9E4A8A" w:rsidR="009657F8" w:rsidRDefault="00455128" w:rsidP="000910CE">
      <w:pPr>
        <w:pStyle w:val="Titre30"/>
        <w:ind w:left="1134" w:hanging="567"/>
      </w:pPr>
      <w:bookmarkStart w:id="28" w:name="_Toc103869938"/>
      <w:r>
        <w:lastRenderedPageBreak/>
        <w:t>Fin de la partie</w:t>
      </w:r>
      <w:bookmarkEnd w:id="28"/>
    </w:p>
    <w:p w14:paraId="3EECB809" w14:textId="07B8D239" w:rsidR="000628FF" w:rsidRDefault="000628FF" w:rsidP="00E01139">
      <w:pPr>
        <w:pStyle w:val="Texte"/>
      </w:pPr>
      <w:r>
        <w:rPr>
          <w:noProof/>
        </w:rPr>
        <w:drawing>
          <wp:inline distT="0" distB="0" distL="0" distR="0" wp14:anchorId="03EC63B0" wp14:editId="2A0832B2">
            <wp:extent cx="5759450" cy="153162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1531620"/>
                    </a:xfrm>
                    <a:prstGeom prst="rect">
                      <a:avLst/>
                    </a:prstGeom>
                    <a:noFill/>
                    <a:ln>
                      <a:noFill/>
                    </a:ln>
                  </pic:spPr>
                </pic:pic>
              </a:graphicData>
            </a:graphic>
          </wp:inline>
        </w:drawing>
      </w:r>
    </w:p>
    <w:p w14:paraId="672F5230" w14:textId="3A8B73A5" w:rsidR="00696B08" w:rsidRDefault="00450317" w:rsidP="00C9498F">
      <w:pPr>
        <w:pStyle w:val="Texte"/>
      </w:pPr>
      <w:r>
        <w:t xml:space="preserve">A la fin de la partie, il était précisé dans le cahier charges que le nombre de point fait par l’utilisateur. Cette information est affichée avec un message qui change en fonction du nombre de point que vous avez fait. Une petite animation de feux d’artifice y est aussi ajoutée. Si </w:t>
      </w:r>
      <w:r w:rsidR="007A7198">
        <w:t xml:space="preserve">les joueurs font moins de 10 points durant la partie, </w:t>
      </w:r>
      <w:r w:rsidR="000910CE">
        <w:t>un seul feu</w:t>
      </w:r>
      <w:r w:rsidR="00931069">
        <w:t xml:space="preserve"> d’artifice </w:t>
      </w:r>
      <w:r w:rsidR="007A7198">
        <w:t>est affiché.</w:t>
      </w:r>
    </w:p>
    <w:p w14:paraId="1DC77279" w14:textId="1BB00D41" w:rsidR="00450317" w:rsidRDefault="00696B08" w:rsidP="00C9498F">
      <w:pPr>
        <w:pStyle w:val="Image"/>
      </w:pPr>
      <w:r w:rsidRPr="00C9498F">
        <w:drawing>
          <wp:inline distT="0" distB="0" distL="0" distR="0" wp14:anchorId="6310A4DA" wp14:editId="196CB7B6">
            <wp:extent cx="5747385" cy="3253740"/>
            <wp:effectExtent l="0" t="0" r="5715"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7385" cy="3253740"/>
                    </a:xfrm>
                    <a:prstGeom prst="rect">
                      <a:avLst/>
                    </a:prstGeom>
                    <a:noFill/>
                    <a:ln>
                      <a:noFill/>
                    </a:ln>
                  </pic:spPr>
                </pic:pic>
              </a:graphicData>
            </a:graphic>
          </wp:inline>
        </w:drawing>
      </w:r>
    </w:p>
    <w:p w14:paraId="4BF94211" w14:textId="76382AE7" w:rsidR="00C9498F" w:rsidRDefault="00C9498F" w:rsidP="00C9498F">
      <w:pPr>
        <w:pStyle w:val="Texte"/>
      </w:pPr>
      <w:r>
        <w:t xml:space="preserve">Quand la partie est fini, un bouton « ? » apparait, il permet de réafficher le terrain. A ce moment la nos cartes, qui était jusqu’à la caché, sont maintenant visible. En réappuyant sur le bouton « ? » le formulaire est </w:t>
      </w:r>
      <w:r w:rsidR="00931069">
        <w:t>réaffiché</w:t>
      </w:r>
      <w:r>
        <w:t>.</w:t>
      </w:r>
    </w:p>
    <w:bookmarkEnd w:id="26"/>
    <w:p w14:paraId="4B956B84" w14:textId="3FC7F1CA" w:rsidR="00A55537" w:rsidRPr="00AC4D58" w:rsidRDefault="00F62167" w:rsidP="00AC4D58">
      <w:pPr>
        <w:pStyle w:val="Texte"/>
      </w:pPr>
      <w:r w:rsidRPr="00BD477A">
        <w:br w:type="page"/>
      </w:r>
    </w:p>
    <w:p w14:paraId="7AF738D5" w14:textId="77777777" w:rsidR="00F62167" w:rsidRPr="00BD477A" w:rsidRDefault="00F62167" w:rsidP="003640DA">
      <w:pPr>
        <w:pStyle w:val="Titre20"/>
        <w:sectPr w:rsidR="00F62167" w:rsidRPr="00BD477A" w:rsidSect="00110A1D">
          <w:headerReference w:type="default" r:id="rId47"/>
          <w:footerReference w:type="default" r:id="rId48"/>
          <w:headerReference w:type="first" r:id="rId49"/>
          <w:footerReference w:type="first" r:id="rId50"/>
          <w:pgSz w:w="11906" w:h="16838"/>
          <w:pgMar w:top="1134" w:right="1418" w:bottom="1134" w:left="1418" w:header="567" w:footer="567" w:gutter="0"/>
          <w:pgNumType w:start="1"/>
          <w:cols w:space="708"/>
          <w:docGrid w:linePitch="360"/>
        </w:sectPr>
      </w:pPr>
      <w:bookmarkStart w:id="29" w:name="_Toc536436475"/>
    </w:p>
    <w:p w14:paraId="4699D04D" w14:textId="3C7D188A" w:rsidR="00E01139" w:rsidRPr="00BD477A" w:rsidRDefault="00117373" w:rsidP="003640DA">
      <w:pPr>
        <w:pStyle w:val="Titre20"/>
      </w:pPr>
      <w:bookmarkStart w:id="30" w:name="_Toc103869939"/>
      <w:bookmarkEnd w:id="29"/>
      <w:r w:rsidRPr="00BD477A">
        <w:lastRenderedPageBreak/>
        <w:t>Protocole de test</w:t>
      </w:r>
      <w:bookmarkEnd w:id="30"/>
    </w:p>
    <w:p w14:paraId="3EEB46C9" w14:textId="2967C19B" w:rsidR="00397547" w:rsidRPr="00BD477A" w:rsidRDefault="00397547" w:rsidP="003640DA">
      <w:pPr>
        <w:pStyle w:val="Titre30"/>
        <w:rPr>
          <w:rStyle w:val="TexteCar"/>
          <w:sz w:val="28"/>
          <w:szCs w:val="38"/>
        </w:rPr>
      </w:pPr>
      <w:bookmarkStart w:id="31" w:name="_Toc103869940"/>
      <w:r w:rsidRPr="00BD477A">
        <w:rPr>
          <w:rStyle w:val="TexteCar"/>
          <w:sz w:val="28"/>
          <w:szCs w:val="38"/>
        </w:rPr>
        <w:t>Connexion</w:t>
      </w:r>
      <w:bookmarkEnd w:id="31"/>
    </w:p>
    <w:tbl>
      <w:tblPr>
        <w:tblStyle w:val="Grilledutableau"/>
        <w:tblW w:w="0" w:type="auto"/>
        <w:jc w:val="center"/>
        <w:tblLook w:val="04A0" w:firstRow="1" w:lastRow="0" w:firstColumn="1" w:lastColumn="0" w:noHBand="0" w:noVBand="1"/>
      </w:tblPr>
      <w:tblGrid>
        <w:gridCol w:w="4998"/>
        <w:gridCol w:w="4778"/>
        <w:gridCol w:w="1276"/>
        <w:gridCol w:w="3508"/>
      </w:tblGrid>
      <w:tr w:rsidR="009D5F04" w:rsidRPr="00BD477A" w14:paraId="52B51CB3" w14:textId="77777777" w:rsidTr="009C213F">
        <w:trPr>
          <w:jc w:val="center"/>
        </w:trPr>
        <w:tc>
          <w:tcPr>
            <w:tcW w:w="4998" w:type="dxa"/>
            <w:shd w:val="clear" w:color="auto" w:fill="BFBFBF" w:themeFill="background1" w:themeFillShade="BF"/>
            <w:vAlign w:val="center"/>
          </w:tcPr>
          <w:p w14:paraId="15D905B9" w14:textId="77777777" w:rsidR="00E01139" w:rsidRPr="00BD477A" w:rsidRDefault="00E01139" w:rsidP="00E01139">
            <w:pPr>
              <w:pStyle w:val="TitreTableau"/>
              <w:rPr>
                <w:sz w:val="22"/>
              </w:rPr>
            </w:pPr>
            <w:r w:rsidRPr="00BD477A">
              <w:t>Test à effectuer</w:t>
            </w:r>
          </w:p>
        </w:tc>
        <w:tc>
          <w:tcPr>
            <w:tcW w:w="4778" w:type="dxa"/>
            <w:shd w:val="clear" w:color="auto" w:fill="BFBFBF" w:themeFill="background1" w:themeFillShade="BF"/>
            <w:vAlign w:val="center"/>
          </w:tcPr>
          <w:p w14:paraId="41BD4553" w14:textId="77777777" w:rsidR="00E01139" w:rsidRPr="00BD477A" w:rsidRDefault="00E01139" w:rsidP="00E01139">
            <w:pPr>
              <w:pStyle w:val="TitreTableau"/>
            </w:pPr>
            <w:r w:rsidRPr="00BD477A">
              <w:t>Résultat escompté</w:t>
            </w:r>
          </w:p>
        </w:tc>
        <w:tc>
          <w:tcPr>
            <w:tcW w:w="1276" w:type="dxa"/>
            <w:shd w:val="clear" w:color="auto" w:fill="BFBFBF" w:themeFill="background1" w:themeFillShade="BF"/>
            <w:vAlign w:val="center"/>
          </w:tcPr>
          <w:p w14:paraId="1519670F" w14:textId="77777777" w:rsidR="00E01139" w:rsidRPr="00BD477A" w:rsidRDefault="00E01139" w:rsidP="00E01139">
            <w:pPr>
              <w:pStyle w:val="TitreTableau"/>
              <w:rPr>
                <w:sz w:val="22"/>
              </w:rPr>
            </w:pPr>
            <w:r w:rsidRPr="00BD477A">
              <w:t>Résultat obtenu</w:t>
            </w:r>
          </w:p>
        </w:tc>
        <w:tc>
          <w:tcPr>
            <w:tcW w:w="3508" w:type="dxa"/>
            <w:shd w:val="clear" w:color="auto" w:fill="BFBFBF" w:themeFill="background1" w:themeFillShade="BF"/>
            <w:vAlign w:val="center"/>
          </w:tcPr>
          <w:p w14:paraId="0A935F21" w14:textId="0A5DAB05" w:rsidR="00E01139" w:rsidRPr="00BD477A" w:rsidRDefault="00197E2E" w:rsidP="00197E2E">
            <w:pPr>
              <w:pStyle w:val="TitreTableau"/>
              <w:jc w:val="center"/>
              <w:rPr>
                <w:sz w:val="22"/>
              </w:rPr>
            </w:pPr>
            <w:r>
              <w:t>Commentaires</w:t>
            </w:r>
          </w:p>
        </w:tc>
      </w:tr>
      <w:tr w:rsidR="001F6BDA" w:rsidRPr="00BD477A" w14:paraId="49F4C6DC" w14:textId="77777777" w:rsidTr="009C213F">
        <w:trPr>
          <w:jc w:val="center"/>
        </w:trPr>
        <w:tc>
          <w:tcPr>
            <w:tcW w:w="4998" w:type="dxa"/>
          </w:tcPr>
          <w:p w14:paraId="091AE336" w14:textId="4F5E3545" w:rsidR="001F6BDA" w:rsidRPr="00BD477A" w:rsidRDefault="001F6BDA" w:rsidP="001F6BDA">
            <w:pPr>
              <w:pStyle w:val="TexteTableau"/>
            </w:pPr>
            <w:r w:rsidRPr="00BD477A">
              <w:t>L’utilisateur entre une adresse IP valide qui n’est pas un serveur valide</w:t>
            </w:r>
          </w:p>
        </w:tc>
        <w:tc>
          <w:tcPr>
            <w:tcW w:w="4778" w:type="dxa"/>
          </w:tcPr>
          <w:p w14:paraId="678B3C79" w14:textId="7B774318" w:rsidR="001F6BDA" w:rsidRPr="00BD477A" w:rsidRDefault="001F6BDA" w:rsidP="001F6BDA">
            <w:pPr>
              <w:pStyle w:val="TexteTableau"/>
            </w:pPr>
            <w:r w:rsidRPr="00BD477A">
              <w:t>Le programme indique à l’utilisateur que le serveur n’existe pas</w:t>
            </w:r>
          </w:p>
        </w:tc>
        <w:tc>
          <w:tcPr>
            <w:tcW w:w="1276" w:type="dxa"/>
          </w:tcPr>
          <w:p w14:paraId="639BCE17" w14:textId="62CBCBCE" w:rsidR="001F6BDA" w:rsidRPr="00BD477A" w:rsidRDefault="00A13AFC" w:rsidP="001F6BDA">
            <w:pPr>
              <w:pStyle w:val="TexteTableau"/>
            </w:pPr>
            <w:r>
              <w:t>OK</w:t>
            </w:r>
          </w:p>
        </w:tc>
        <w:tc>
          <w:tcPr>
            <w:tcW w:w="3508" w:type="dxa"/>
          </w:tcPr>
          <w:p w14:paraId="6B3E23EA" w14:textId="77777777" w:rsidR="001F6BDA" w:rsidRPr="00BD477A" w:rsidRDefault="001F6BDA" w:rsidP="001F6BDA">
            <w:pPr>
              <w:pStyle w:val="TexteTableau"/>
            </w:pPr>
          </w:p>
        </w:tc>
      </w:tr>
      <w:tr w:rsidR="001F6BDA" w:rsidRPr="00BD477A" w14:paraId="56AA9F3D" w14:textId="77777777" w:rsidTr="009C213F">
        <w:trPr>
          <w:jc w:val="center"/>
        </w:trPr>
        <w:tc>
          <w:tcPr>
            <w:tcW w:w="4998" w:type="dxa"/>
          </w:tcPr>
          <w:p w14:paraId="746535A4" w14:textId="0F704BC4" w:rsidR="001F6BDA" w:rsidRPr="00BD477A" w:rsidRDefault="001F6BDA" w:rsidP="001F6BDA">
            <w:pPr>
              <w:pStyle w:val="TexteTableau"/>
            </w:pPr>
            <w:r w:rsidRPr="00BD477A">
              <w:t>L’utilisateur entre une adresse IP invalide</w:t>
            </w:r>
          </w:p>
        </w:tc>
        <w:tc>
          <w:tcPr>
            <w:tcW w:w="4778" w:type="dxa"/>
          </w:tcPr>
          <w:p w14:paraId="69C7DB5F" w14:textId="65B18896" w:rsidR="001F6BDA" w:rsidRPr="00BD477A" w:rsidRDefault="00091F02" w:rsidP="001F6BDA">
            <w:pPr>
              <w:pStyle w:val="TexteTableau"/>
            </w:pPr>
            <w:r w:rsidRPr="00BD477A">
              <w:t>Un message</w:t>
            </w:r>
            <w:r w:rsidR="001F6BDA" w:rsidRPr="00BD477A">
              <w:t xml:space="preserve"> indique </w:t>
            </w:r>
            <w:r w:rsidR="001B4A32" w:rsidRPr="00BD477A">
              <w:t xml:space="preserve">à l’utilisateur </w:t>
            </w:r>
            <w:r w:rsidR="001F6BDA" w:rsidRPr="00BD477A">
              <w:t>qu’il ne s’agit pas d’une adresse IP valide</w:t>
            </w:r>
          </w:p>
        </w:tc>
        <w:tc>
          <w:tcPr>
            <w:tcW w:w="1276" w:type="dxa"/>
          </w:tcPr>
          <w:p w14:paraId="3337C306" w14:textId="75959E5C" w:rsidR="001F6BDA" w:rsidRPr="00BD477A" w:rsidRDefault="00A13AFC" w:rsidP="001F6BDA">
            <w:pPr>
              <w:pStyle w:val="TexteTableau"/>
            </w:pPr>
            <w:r>
              <w:t>OK</w:t>
            </w:r>
          </w:p>
        </w:tc>
        <w:tc>
          <w:tcPr>
            <w:tcW w:w="3508" w:type="dxa"/>
          </w:tcPr>
          <w:p w14:paraId="7D418C27" w14:textId="77777777" w:rsidR="001F6BDA" w:rsidRPr="00BD477A" w:rsidRDefault="001F6BDA" w:rsidP="001F6BDA">
            <w:pPr>
              <w:pStyle w:val="TexteTableau"/>
            </w:pPr>
          </w:p>
        </w:tc>
      </w:tr>
      <w:tr w:rsidR="001F6BDA" w:rsidRPr="00BD477A" w14:paraId="7367D8B4" w14:textId="77777777" w:rsidTr="009C213F">
        <w:trPr>
          <w:jc w:val="center"/>
        </w:trPr>
        <w:tc>
          <w:tcPr>
            <w:tcW w:w="4998" w:type="dxa"/>
          </w:tcPr>
          <w:p w14:paraId="6AABD6BA" w14:textId="0E27D5E6" w:rsidR="001F6BDA" w:rsidRPr="00BD477A" w:rsidRDefault="001F6BDA" w:rsidP="001F6BDA">
            <w:pPr>
              <w:pStyle w:val="TexteTableau"/>
            </w:pPr>
            <w:r w:rsidRPr="00BD477A">
              <w:t>L’utilisateur une adresse IP valide et il n’entre pas de pseudo</w:t>
            </w:r>
          </w:p>
        </w:tc>
        <w:tc>
          <w:tcPr>
            <w:tcW w:w="4778" w:type="dxa"/>
          </w:tcPr>
          <w:p w14:paraId="5D59892A" w14:textId="629C0E1D" w:rsidR="001F6BDA" w:rsidRPr="00BD477A" w:rsidRDefault="001F6BDA" w:rsidP="001F6BDA">
            <w:pPr>
              <w:pStyle w:val="TexteTableau"/>
            </w:pPr>
            <w:r w:rsidRPr="00BD477A">
              <w:t>Un message</w:t>
            </w:r>
            <w:r w:rsidR="003D2FA8" w:rsidRPr="00BD477A">
              <w:t xml:space="preserve"> </w:t>
            </w:r>
            <w:r w:rsidRPr="00BD477A">
              <w:t>demande</w:t>
            </w:r>
            <w:r w:rsidR="003D2FA8" w:rsidRPr="00BD477A">
              <w:t xml:space="preserve"> </w:t>
            </w:r>
            <w:r w:rsidR="002B4333" w:rsidRPr="00BD477A">
              <w:t>à l’utilisateur</w:t>
            </w:r>
            <w:r w:rsidRPr="00BD477A">
              <w:t xml:space="preserve"> d’entrer un pseudo</w:t>
            </w:r>
          </w:p>
        </w:tc>
        <w:tc>
          <w:tcPr>
            <w:tcW w:w="1276" w:type="dxa"/>
          </w:tcPr>
          <w:p w14:paraId="4EF00A2A" w14:textId="148D84A3" w:rsidR="001F6BDA" w:rsidRPr="00BD477A" w:rsidRDefault="00A13AFC" w:rsidP="001F6BDA">
            <w:pPr>
              <w:pStyle w:val="TexteTableau"/>
            </w:pPr>
            <w:r>
              <w:t>OK</w:t>
            </w:r>
          </w:p>
        </w:tc>
        <w:tc>
          <w:tcPr>
            <w:tcW w:w="3508" w:type="dxa"/>
          </w:tcPr>
          <w:p w14:paraId="69C2DB66" w14:textId="562E6262" w:rsidR="001F6BDA" w:rsidRPr="00BD477A" w:rsidRDefault="001F6BDA" w:rsidP="001F6BDA">
            <w:pPr>
              <w:pStyle w:val="TexteTableau"/>
            </w:pPr>
          </w:p>
        </w:tc>
      </w:tr>
      <w:tr w:rsidR="001F6BDA" w:rsidRPr="00BD477A" w14:paraId="74C0396C" w14:textId="77777777" w:rsidTr="009C213F">
        <w:trPr>
          <w:jc w:val="center"/>
        </w:trPr>
        <w:tc>
          <w:tcPr>
            <w:tcW w:w="4998" w:type="dxa"/>
          </w:tcPr>
          <w:p w14:paraId="2F020BFD" w14:textId="329DD72F" w:rsidR="001F6BDA" w:rsidRPr="00BD477A" w:rsidRDefault="001F6BDA" w:rsidP="001F6BDA">
            <w:pPr>
              <w:pStyle w:val="TexteTableau"/>
            </w:pPr>
            <w:r w:rsidRPr="00BD477A">
              <w:t xml:space="preserve">L’utilisateur entre partiellement </w:t>
            </w:r>
            <w:r w:rsidR="00853CF3" w:rsidRPr="00BD477A">
              <w:t>une adresse IP</w:t>
            </w:r>
          </w:p>
        </w:tc>
        <w:tc>
          <w:tcPr>
            <w:tcW w:w="4778" w:type="dxa"/>
          </w:tcPr>
          <w:p w14:paraId="7C92C2D2" w14:textId="03E119C4" w:rsidR="001F6BDA" w:rsidRPr="00BD477A" w:rsidRDefault="001F6BDA" w:rsidP="001F6BDA">
            <w:pPr>
              <w:pStyle w:val="TexteTableau"/>
            </w:pPr>
            <w:r w:rsidRPr="00BD477A">
              <w:t>Un message lui indique que son adresse est incomplète</w:t>
            </w:r>
          </w:p>
        </w:tc>
        <w:tc>
          <w:tcPr>
            <w:tcW w:w="1276" w:type="dxa"/>
          </w:tcPr>
          <w:p w14:paraId="2548F14B" w14:textId="170B1869" w:rsidR="001F6BDA" w:rsidRPr="00BD477A" w:rsidRDefault="00A13AFC" w:rsidP="001F6BDA">
            <w:pPr>
              <w:pStyle w:val="TexteTableau"/>
            </w:pPr>
            <w:r>
              <w:t>OK</w:t>
            </w:r>
          </w:p>
        </w:tc>
        <w:tc>
          <w:tcPr>
            <w:tcW w:w="3508" w:type="dxa"/>
          </w:tcPr>
          <w:p w14:paraId="7A5D9F96" w14:textId="77777777" w:rsidR="001F6BDA" w:rsidRPr="00BD477A" w:rsidRDefault="001F6BDA" w:rsidP="001F6BDA">
            <w:pPr>
              <w:pStyle w:val="TexteTableau"/>
            </w:pPr>
          </w:p>
        </w:tc>
      </w:tr>
      <w:tr w:rsidR="001F6BDA" w:rsidRPr="00BD477A" w14:paraId="26BD08B6" w14:textId="77777777" w:rsidTr="009C213F">
        <w:trPr>
          <w:jc w:val="center"/>
        </w:trPr>
        <w:tc>
          <w:tcPr>
            <w:tcW w:w="4998" w:type="dxa"/>
          </w:tcPr>
          <w:p w14:paraId="40DA47EA" w14:textId="20F00E00" w:rsidR="001F6BDA" w:rsidRPr="00BD477A" w:rsidRDefault="001F6BDA" w:rsidP="001F6BDA">
            <w:pPr>
              <w:pStyle w:val="TexteTableau"/>
            </w:pPr>
            <w:r w:rsidRPr="00BD477A">
              <w:t>L’utilisateur n’entre pas d’adresse IP</w:t>
            </w:r>
          </w:p>
        </w:tc>
        <w:tc>
          <w:tcPr>
            <w:tcW w:w="4778" w:type="dxa"/>
          </w:tcPr>
          <w:p w14:paraId="1105ACEF" w14:textId="73C325B4" w:rsidR="001F6BDA" w:rsidRPr="00BD477A" w:rsidRDefault="001F6BDA" w:rsidP="001F6BDA">
            <w:pPr>
              <w:pStyle w:val="TexteTableau"/>
            </w:pPr>
            <w:r w:rsidRPr="00BD477A">
              <w:t>Un message lui demandant d’entrer une adresse IP apparait</w:t>
            </w:r>
          </w:p>
        </w:tc>
        <w:tc>
          <w:tcPr>
            <w:tcW w:w="1276" w:type="dxa"/>
          </w:tcPr>
          <w:p w14:paraId="21C806E5" w14:textId="5FF312D1" w:rsidR="001F6BDA" w:rsidRPr="00BD477A" w:rsidRDefault="00A13AFC" w:rsidP="001F6BDA">
            <w:pPr>
              <w:pStyle w:val="TexteTableau"/>
            </w:pPr>
            <w:r>
              <w:t>OK</w:t>
            </w:r>
          </w:p>
        </w:tc>
        <w:tc>
          <w:tcPr>
            <w:tcW w:w="3508" w:type="dxa"/>
          </w:tcPr>
          <w:p w14:paraId="11BD5044" w14:textId="77777777" w:rsidR="001F6BDA" w:rsidRPr="00BD477A" w:rsidRDefault="001F6BDA" w:rsidP="001F6BDA">
            <w:pPr>
              <w:pStyle w:val="TexteTableau"/>
            </w:pPr>
          </w:p>
        </w:tc>
      </w:tr>
      <w:tr w:rsidR="001F6BDA" w:rsidRPr="00BD477A" w14:paraId="7B105713" w14:textId="77777777" w:rsidTr="009C213F">
        <w:trPr>
          <w:jc w:val="center"/>
        </w:trPr>
        <w:tc>
          <w:tcPr>
            <w:tcW w:w="4998" w:type="dxa"/>
          </w:tcPr>
          <w:p w14:paraId="74106BDB" w14:textId="2A3C82A7" w:rsidR="001F6BDA" w:rsidRPr="00BD477A" w:rsidRDefault="001F6BDA" w:rsidP="001F6BDA">
            <w:pPr>
              <w:pStyle w:val="TexteTableau"/>
            </w:pPr>
            <w:r w:rsidRPr="00BD477A">
              <w:t>L’utilisateur entre le caractère ; dans son pseudo</w:t>
            </w:r>
          </w:p>
        </w:tc>
        <w:tc>
          <w:tcPr>
            <w:tcW w:w="4778" w:type="dxa"/>
          </w:tcPr>
          <w:p w14:paraId="35069D81" w14:textId="03B83F67" w:rsidR="001F6BDA" w:rsidRPr="00BD477A" w:rsidRDefault="00223A09" w:rsidP="001F6BDA">
            <w:pPr>
              <w:pStyle w:val="TexteTableau"/>
            </w:pPr>
            <w:r>
              <w:t>Lorsque le client essaie de se connecter au serveur, l</w:t>
            </w:r>
            <w:r w:rsidR="001F6BDA" w:rsidRPr="00BD477A">
              <w:t xml:space="preserve">e </w:t>
            </w:r>
            <w:r>
              <w:t>caractère ; est enlevé du pseudo</w:t>
            </w:r>
            <w:r w:rsidR="009E234D">
              <w:t xml:space="preserve"> pour être envoyé</w:t>
            </w:r>
          </w:p>
        </w:tc>
        <w:tc>
          <w:tcPr>
            <w:tcW w:w="1276" w:type="dxa"/>
          </w:tcPr>
          <w:p w14:paraId="59D53BE6" w14:textId="42F6F824" w:rsidR="001F6BDA" w:rsidRPr="00BD477A" w:rsidRDefault="00A13AFC" w:rsidP="001F6BDA">
            <w:pPr>
              <w:pStyle w:val="TexteTableau"/>
            </w:pPr>
            <w:r>
              <w:t>OK</w:t>
            </w:r>
          </w:p>
        </w:tc>
        <w:tc>
          <w:tcPr>
            <w:tcW w:w="3508" w:type="dxa"/>
          </w:tcPr>
          <w:p w14:paraId="6467BED1" w14:textId="7D7B1DB0" w:rsidR="001F6BDA" w:rsidRPr="00BD477A" w:rsidRDefault="001F6BDA" w:rsidP="001F6BDA">
            <w:pPr>
              <w:pStyle w:val="TexteTableau"/>
            </w:pPr>
            <w:r w:rsidRPr="00BD477A">
              <w:t>Le fichier CSV qui affiche l’historique utilise le caractère ; pour séparer les champs</w:t>
            </w:r>
          </w:p>
        </w:tc>
      </w:tr>
      <w:tr w:rsidR="001F6BDA" w:rsidRPr="00BD477A" w14:paraId="0AE80EDB" w14:textId="77777777" w:rsidTr="009C213F">
        <w:trPr>
          <w:jc w:val="center"/>
        </w:trPr>
        <w:tc>
          <w:tcPr>
            <w:tcW w:w="4998" w:type="dxa"/>
          </w:tcPr>
          <w:p w14:paraId="25AEBCD2" w14:textId="2572AA6E" w:rsidR="001F6BDA" w:rsidRPr="00BD477A" w:rsidRDefault="001F6BDA" w:rsidP="001F6BDA">
            <w:pPr>
              <w:pStyle w:val="TexteTableau"/>
            </w:pPr>
            <w:r w:rsidRPr="00BD477A">
              <w:t>L’utilisateur entre l’adresse IP valide d’un serveur valide et entre un pseudo Mais la partie contient déjà 5 joueurs</w:t>
            </w:r>
          </w:p>
        </w:tc>
        <w:tc>
          <w:tcPr>
            <w:tcW w:w="4778" w:type="dxa"/>
          </w:tcPr>
          <w:p w14:paraId="3B8E8E18" w14:textId="493F7D84" w:rsidR="001F6BDA" w:rsidRPr="00BD477A" w:rsidRDefault="001F6BDA" w:rsidP="001F6BDA">
            <w:pPr>
              <w:pStyle w:val="TexteTableau"/>
            </w:pPr>
            <w:r w:rsidRPr="00BD477A">
              <w:t>Un message apparait pour indiquer à l’utilisateur pour lui indiquer que la partie est pleine</w:t>
            </w:r>
          </w:p>
        </w:tc>
        <w:tc>
          <w:tcPr>
            <w:tcW w:w="1276" w:type="dxa"/>
          </w:tcPr>
          <w:p w14:paraId="66EE0555" w14:textId="14C940C8" w:rsidR="001F6BDA" w:rsidRPr="00BD477A" w:rsidRDefault="00A13AFC" w:rsidP="001F6BDA">
            <w:pPr>
              <w:pStyle w:val="TexteTableau"/>
            </w:pPr>
            <w:r>
              <w:t>OK</w:t>
            </w:r>
          </w:p>
        </w:tc>
        <w:tc>
          <w:tcPr>
            <w:tcW w:w="3508" w:type="dxa"/>
          </w:tcPr>
          <w:p w14:paraId="544F8D2E" w14:textId="77777777" w:rsidR="001F6BDA" w:rsidRPr="00BD477A" w:rsidRDefault="001F6BDA" w:rsidP="001F6BDA">
            <w:pPr>
              <w:pStyle w:val="TexteTableau"/>
            </w:pPr>
          </w:p>
        </w:tc>
      </w:tr>
      <w:tr w:rsidR="001F6BDA" w:rsidRPr="00BD477A" w14:paraId="1427EAF1" w14:textId="77777777" w:rsidTr="009C213F">
        <w:trPr>
          <w:jc w:val="center"/>
        </w:trPr>
        <w:tc>
          <w:tcPr>
            <w:tcW w:w="4998" w:type="dxa"/>
          </w:tcPr>
          <w:p w14:paraId="54CFDCFB" w14:textId="1D70EB07" w:rsidR="001F6BDA" w:rsidRPr="00BD477A" w:rsidRDefault="001F6BDA" w:rsidP="001F6BDA">
            <w:pPr>
              <w:pStyle w:val="TexteTableau"/>
            </w:pPr>
            <w:r w:rsidRPr="00BD477A">
              <w:t>L’utilisateur entre l’adresse IP valide d’un serveur valide et entre un pseudo valide</w:t>
            </w:r>
          </w:p>
        </w:tc>
        <w:tc>
          <w:tcPr>
            <w:tcW w:w="4778" w:type="dxa"/>
          </w:tcPr>
          <w:p w14:paraId="455D6904" w14:textId="2686DABD" w:rsidR="001F6BDA" w:rsidRPr="00BD477A" w:rsidRDefault="001F6BDA" w:rsidP="001F6BDA">
            <w:pPr>
              <w:pStyle w:val="TexteTableau"/>
            </w:pPr>
            <w:r w:rsidRPr="00BD477A">
              <w:t>Le client se connecte au serveur</w:t>
            </w:r>
          </w:p>
        </w:tc>
        <w:tc>
          <w:tcPr>
            <w:tcW w:w="1276" w:type="dxa"/>
          </w:tcPr>
          <w:p w14:paraId="2B92A482" w14:textId="77772DD6" w:rsidR="001F6BDA" w:rsidRPr="00BD477A" w:rsidRDefault="00A13AFC" w:rsidP="001F6BDA">
            <w:pPr>
              <w:pStyle w:val="TexteTableau"/>
            </w:pPr>
            <w:r>
              <w:t>OK</w:t>
            </w:r>
          </w:p>
        </w:tc>
        <w:tc>
          <w:tcPr>
            <w:tcW w:w="3508" w:type="dxa"/>
          </w:tcPr>
          <w:p w14:paraId="33BDD1D7" w14:textId="77777777" w:rsidR="001F6BDA" w:rsidRPr="00BD477A" w:rsidRDefault="001F6BDA" w:rsidP="001F6BDA">
            <w:pPr>
              <w:pStyle w:val="TexteTableau"/>
            </w:pPr>
          </w:p>
        </w:tc>
      </w:tr>
    </w:tbl>
    <w:p w14:paraId="5418FC30" w14:textId="77777777" w:rsidR="009D5F04" w:rsidRPr="00BD477A" w:rsidRDefault="009D5F04" w:rsidP="00A6723B">
      <w:pPr>
        <w:pStyle w:val="Texte"/>
      </w:pPr>
      <w:r w:rsidRPr="00BD477A">
        <w:br w:type="page"/>
      </w:r>
    </w:p>
    <w:p w14:paraId="2E0E4506" w14:textId="0234D089" w:rsidR="009D5F04" w:rsidRPr="00BD477A" w:rsidRDefault="00A6723B" w:rsidP="003640DA">
      <w:pPr>
        <w:pStyle w:val="Titre30"/>
      </w:pPr>
      <w:r w:rsidRPr="00BD477A">
        <w:lastRenderedPageBreak/>
        <w:t xml:space="preserve"> </w:t>
      </w:r>
      <w:bookmarkStart w:id="32" w:name="_Toc103869941"/>
      <w:r w:rsidRPr="00BD477A">
        <w:t>Démarrer une partie</w:t>
      </w:r>
      <w:bookmarkEnd w:id="32"/>
    </w:p>
    <w:tbl>
      <w:tblPr>
        <w:tblStyle w:val="Grilledutableau"/>
        <w:tblW w:w="0" w:type="auto"/>
        <w:jc w:val="center"/>
        <w:tblLook w:val="04A0" w:firstRow="1" w:lastRow="0" w:firstColumn="1" w:lastColumn="0" w:noHBand="0" w:noVBand="1"/>
      </w:tblPr>
      <w:tblGrid>
        <w:gridCol w:w="4998"/>
        <w:gridCol w:w="4778"/>
        <w:gridCol w:w="1276"/>
        <w:gridCol w:w="3508"/>
      </w:tblGrid>
      <w:tr w:rsidR="00A6723B" w:rsidRPr="00BD477A" w14:paraId="7A68445D" w14:textId="77777777" w:rsidTr="00EC2CEE">
        <w:trPr>
          <w:jc w:val="center"/>
        </w:trPr>
        <w:tc>
          <w:tcPr>
            <w:tcW w:w="4998" w:type="dxa"/>
            <w:shd w:val="clear" w:color="auto" w:fill="BFBFBF" w:themeFill="background1" w:themeFillShade="BF"/>
            <w:vAlign w:val="center"/>
          </w:tcPr>
          <w:p w14:paraId="272F0C8A" w14:textId="77777777" w:rsidR="00A6723B" w:rsidRPr="00BD477A" w:rsidRDefault="00A6723B" w:rsidP="009A3825">
            <w:pPr>
              <w:pStyle w:val="TitreTableau"/>
              <w:rPr>
                <w:sz w:val="22"/>
              </w:rPr>
            </w:pPr>
            <w:r w:rsidRPr="00BD477A">
              <w:t>Test à effectuer</w:t>
            </w:r>
          </w:p>
        </w:tc>
        <w:tc>
          <w:tcPr>
            <w:tcW w:w="4778" w:type="dxa"/>
            <w:shd w:val="clear" w:color="auto" w:fill="BFBFBF" w:themeFill="background1" w:themeFillShade="BF"/>
            <w:vAlign w:val="center"/>
          </w:tcPr>
          <w:p w14:paraId="5300D117" w14:textId="77777777" w:rsidR="00A6723B" w:rsidRPr="00BD477A" w:rsidRDefault="00A6723B" w:rsidP="009A3825">
            <w:pPr>
              <w:pStyle w:val="TitreTableau"/>
            </w:pPr>
            <w:r w:rsidRPr="00BD477A">
              <w:t>Résultat escompté</w:t>
            </w:r>
          </w:p>
        </w:tc>
        <w:tc>
          <w:tcPr>
            <w:tcW w:w="1276" w:type="dxa"/>
            <w:shd w:val="clear" w:color="auto" w:fill="BFBFBF" w:themeFill="background1" w:themeFillShade="BF"/>
            <w:vAlign w:val="center"/>
          </w:tcPr>
          <w:p w14:paraId="616239B8" w14:textId="77777777" w:rsidR="00A6723B" w:rsidRPr="00BD477A" w:rsidRDefault="00A6723B" w:rsidP="009A3825">
            <w:pPr>
              <w:pStyle w:val="TitreTableau"/>
              <w:rPr>
                <w:sz w:val="22"/>
              </w:rPr>
            </w:pPr>
            <w:r w:rsidRPr="00BD477A">
              <w:t>Résultat obtenu</w:t>
            </w:r>
          </w:p>
        </w:tc>
        <w:tc>
          <w:tcPr>
            <w:tcW w:w="3508" w:type="dxa"/>
            <w:shd w:val="clear" w:color="auto" w:fill="BFBFBF" w:themeFill="background1" w:themeFillShade="BF"/>
            <w:vAlign w:val="center"/>
          </w:tcPr>
          <w:p w14:paraId="104D23EF" w14:textId="5097593B" w:rsidR="00A6723B" w:rsidRPr="00BD477A" w:rsidRDefault="00197E2E" w:rsidP="00197E2E">
            <w:pPr>
              <w:pStyle w:val="TitreTableau"/>
              <w:jc w:val="center"/>
              <w:rPr>
                <w:sz w:val="22"/>
              </w:rPr>
            </w:pPr>
            <w:r>
              <w:t>Commentaires</w:t>
            </w:r>
          </w:p>
        </w:tc>
      </w:tr>
      <w:tr w:rsidR="00A6723B" w:rsidRPr="00BD477A" w14:paraId="525F572C" w14:textId="77777777" w:rsidTr="00EC2CEE">
        <w:trPr>
          <w:jc w:val="center"/>
        </w:trPr>
        <w:tc>
          <w:tcPr>
            <w:tcW w:w="4998" w:type="dxa"/>
          </w:tcPr>
          <w:p w14:paraId="0D139B00" w14:textId="27E705E4" w:rsidR="00A6723B" w:rsidRPr="00BD477A" w:rsidRDefault="00A6723B" w:rsidP="009A3825">
            <w:pPr>
              <w:pStyle w:val="TexteTableau"/>
            </w:pPr>
            <w:r w:rsidRPr="00BD477A">
              <w:t>L’utilisateur démarre la partie alors qu’il est seul dans la partie</w:t>
            </w:r>
          </w:p>
        </w:tc>
        <w:tc>
          <w:tcPr>
            <w:tcW w:w="4778" w:type="dxa"/>
          </w:tcPr>
          <w:p w14:paraId="442E022D" w14:textId="68C8F3F7" w:rsidR="00A6723B" w:rsidRPr="00BD477A" w:rsidRDefault="00505CE8" w:rsidP="009A3825">
            <w:pPr>
              <w:pStyle w:val="TexteTableau"/>
            </w:pPr>
            <w:r w:rsidRPr="00BD477A">
              <w:t xml:space="preserve">Le client indique </w:t>
            </w:r>
            <w:r w:rsidR="00F97E28" w:rsidRPr="00BD477A">
              <w:t>qu’il ne faut plus de personne</w:t>
            </w:r>
            <w:r w:rsidRPr="00BD477A">
              <w:t xml:space="preserve"> pour démarrer une partie.</w:t>
            </w:r>
          </w:p>
        </w:tc>
        <w:tc>
          <w:tcPr>
            <w:tcW w:w="1276" w:type="dxa"/>
          </w:tcPr>
          <w:p w14:paraId="34165483" w14:textId="050FCD90" w:rsidR="00A6723B" w:rsidRPr="00BD477A" w:rsidRDefault="00A13AFC" w:rsidP="009A3825">
            <w:pPr>
              <w:pStyle w:val="TexteTableau"/>
            </w:pPr>
            <w:r>
              <w:t>OK</w:t>
            </w:r>
          </w:p>
        </w:tc>
        <w:tc>
          <w:tcPr>
            <w:tcW w:w="3508" w:type="dxa"/>
          </w:tcPr>
          <w:p w14:paraId="57B4E919" w14:textId="77777777" w:rsidR="00A6723B" w:rsidRPr="00BD477A" w:rsidRDefault="00A6723B" w:rsidP="009A3825">
            <w:pPr>
              <w:pStyle w:val="TexteTableau"/>
            </w:pPr>
          </w:p>
        </w:tc>
      </w:tr>
      <w:tr w:rsidR="00A6723B" w:rsidRPr="00BD477A" w14:paraId="2032DFB5" w14:textId="77777777" w:rsidTr="00EC2CEE">
        <w:trPr>
          <w:jc w:val="center"/>
        </w:trPr>
        <w:tc>
          <w:tcPr>
            <w:tcW w:w="4998" w:type="dxa"/>
          </w:tcPr>
          <w:p w14:paraId="5B5CC858" w14:textId="5B4DA0E9" w:rsidR="00A6723B" w:rsidRPr="00BD477A" w:rsidRDefault="00234D28" w:rsidP="009A3825">
            <w:pPr>
              <w:pStyle w:val="TexteTableau"/>
            </w:pPr>
            <w:r w:rsidRPr="00BD477A">
              <w:t>L’utilisateur lance la partie, il y a entre 2 et 5 personnes dans la partie</w:t>
            </w:r>
          </w:p>
        </w:tc>
        <w:tc>
          <w:tcPr>
            <w:tcW w:w="4778" w:type="dxa"/>
          </w:tcPr>
          <w:p w14:paraId="117EB8DB" w14:textId="3A43FC65" w:rsidR="00A6723B" w:rsidRPr="00BD477A" w:rsidRDefault="00234D28" w:rsidP="009A3825">
            <w:pPr>
              <w:pStyle w:val="TexteTableau"/>
            </w:pPr>
            <w:r w:rsidRPr="00BD477A">
              <w:t>La</w:t>
            </w:r>
            <w:r w:rsidR="00007379" w:rsidRPr="00BD477A">
              <w:t xml:space="preserve"> partie démarre, </w:t>
            </w:r>
            <w:r w:rsidR="009A3825" w:rsidRPr="00BD477A">
              <w:t>une nouvelle fenêtre</w:t>
            </w:r>
            <w:r w:rsidR="00007379" w:rsidRPr="00BD477A">
              <w:t xml:space="preserve"> est ouverte </w:t>
            </w:r>
            <w:r w:rsidR="00EC2CEE" w:rsidRPr="00BD477A">
              <w:t>sur chaque client</w:t>
            </w:r>
            <w:r w:rsidR="00EC5CF7" w:rsidRPr="00BD477A">
              <w:t>.</w:t>
            </w:r>
            <w:r w:rsidR="00007379" w:rsidRPr="00BD477A">
              <w:t xml:space="preserve"> </w:t>
            </w:r>
          </w:p>
        </w:tc>
        <w:tc>
          <w:tcPr>
            <w:tcW w:w="1276" w:type="dxa"/>
          </w:tcPr>
          <w:p w14:paraId="458657B7" w14:textId="212996BE" w:rsidR="00A6723B" w:rsidRPr="00BD477A" w:rsidRDefault="00A13AFC" w:rsidP="009A3825">
            <w:pPr>
              <w:pStyle w:val="TexteTableau"/>
            </w:pPr>
            <w:r>
              <w:t>OK</w:t>
            </w:r>
          </w:p>
        </w:tc>
        <w:tc>
          <w:tcPr>
            <w:tcW w:w="3508" w:type="dxa"/>
          </w:tcPr>
          <w:p w14:paraId="4DDFDD1F" w14:textId="77777777" w:rsidR="00A6723B" w:rsidRPr="00BD477A" w:rsidRDefault="00A6723B" w:rsidP="009A3825">
            <w:pPr>
              <w:pStyle w:val="TexteTableau"/>
            </w:pPr>
          </w:p>
        </w:tc>
      </w:tr>
    </w:tbl>
    <w:p w14:paraId="7A14132C" w14:textId="5543D37D" w:rsidR="00A6723B" w:rsidRPr="00BD477A" w:rsidRDefault="004C4C3E" w:rsidP="003640DA">
      <w:pPr>
        <w:pStyle w:val="Titre30"/>
      </w:pPr>
      <w:bookmarkStart w:id="33" w:name="_Toc103869942"/>
      <w:r w:rsidRPr="00BD477A">
        <w:t>Règle de la partie</w:t>
      </w:r>
      <w:bookmarkEnd w:id="33"/>
    </w:p>
    <w:tbl>
      <w:tblPr>
        <w:tblStyle w:val="Grilledutableau"/>
        <w:tblW w:w="0" w:type="auto"/>
        <w:jc w:val="center"/>
        <w:tblLook w:val="04A0" w:firstRow="1" w:lastRow="0" w:firstColumn="1" w:lastColumn="0" w:noHBand="0" w:noVBand="1"/>
      </w:tblPr>
      <w:tblGrid>
        <w:gridCol w:w="4998"/>
        <w:gridCol w:w="4778"/>
        <w:gridCol w:w="1276"/>
        <w:gridCol w:w="3508"/>
      </w:tblGrid>
      <w:tr w:rsidR="0084265A" w:rsidRPr="00BD477A" w14:paraId="1BB1EB01" w14:textId="77777777" w:rsidTr="001C0C19">
        <w:trPr>
          <w:jc w:val="center"/>
        </w:trPr>
        <w:tc>
          <w:tcPr>
            <w:tcW w:w="4998" w:type="dxa"/>
            <w:shd w:val="clear" w:color="auto" w:fill="BFBFBF" w:themeFill="background1" w:themeFillShade="BF"/>
            <w:vAlign w:val="center"/>
          </w:tcPr>
          <w:p w14:paraId="08EB6470" w14:textId="77777777" w:rsidR="0084265A" w:rsidRPr="00BD477A" w:rsidRDefault="0084265A" w:rsidP="001C0C19">
            <w:pPr>
              <w:pStyle w:val="TitreTableau"/>
              <w:rPr>
                <w:sz w:val="22"/>
              </w:rPr>
            </w:pPr>
            <w:r w:rsidRPr="00BD477A">
              <w:t>Test à effectuer</w:t>
            </w:r>
          </w:p>
        </w:tc>
        <w:tc>
          <w:tcPr>
            <w:tcW w:w="4778" w:type="dxa"/>
            <w:shd w:val="clear" w:color="auto" w:fill="BFBFBF" w:themeFill="background1" w:themeFillShade="BF"/>
            <w:vAlign w:val="center"/>
          </w:tcPr>
          <w:p w14:paraId="4978CFA3" w14:textId="77777777" w:rsidR="0084265A" w:rsidRPr="00BD477A" w:rsidRDefault="0084265A" w:rsidP="001C0C19">
            <w:pPr>
              <w:pStyle w:val="TitreTableau"/>
            </w:pPr>
            <w:r w:rsidRPr="00BD477A">
              <w:t>Résultat escompté</w:t>
            </w:r>
          </w:p>
        </w:tc>
        <w:tc>
          <w:tcPr>
            <w:tcW w:w="1276" w:type="dxa"/>
            <w:shd w:val="clear" w:color="auto" w:fill="BFBFBF" w:themeFill="background1" w:themeFillShade="BF"/>
            <w:vAlign w:val="center"/>
          </w:tcPr>
          <w:p w14:paraId="3AC28DD6" w14:textId="77777777" w:rsidR="0084265A" w:rsidRPr="00BD477A" w:rsidRDefault="0084265A" w:rsidP="001C0C19">
            <w:pPr>
              <w:pStyle w:val="TitreTableau"/>
              <w:rPr>
                <w:sz w:val="22"/>
              </w:rPr>
            </w:pPr>
            <w:r w:rsidRPr="00BD477A">
              <w:t>Résultat obtenu</w:t>
            </w:r>
          </w:p>
        </w:tc>
        <w:tc>
          <w:tcPr>
            <w:tcW w:w="3508" w:type="dxa"/>
            <w:shd w:val="clear" w:color="auto" w:fill="BFBFBF" w:themeFill="background1" w:themeFillShade="BF"/>
            <w:vAlign w:val="center"/>
          </w:tcPr>
          <w:p w14:paraId="54C81A9D" w14:textId="641C7FC5" w:rsidR="0084265A" w:rsidRPr="00BD477A" w:rsidRDefault="00197E2E" w:rsidP="00197E2E">
            <w:pPr>
              <w:pStyle w:val="TitreTableau"/>
              <w:ind w:left="709"/>
              <w:rPr>
                <w:sz w:val="22"/>
              </w:rPr>
            </w:pPr>
            <w:r>
              <w:t>Commentaires</w:t>
            </w:r>
          </w:p>
        </w:tc>
      </w:tr>
      <w:tr w:rsidR="0084265A" w:rsidRPr="00BD477A" w14:paraId="5CB8D641" w14:textId="77777777" w:rsidTr="001C0C19">
        <w:trPr>
          <w:jc w:val="center"/>
        </w:trPr>
        <w:tc>
          <w:tcPr>
            <w:tcW w:w="4998" w:type="dxa"/>
          </w:tcPr>
          <w:p w14:paraId="13914368" w14:textId="08D6CD2C" w:rsidR="0084265A" w:rsidRPr="00BD477A" w:rsidRDefault="00AF228F" w:rsidP="001C0C19">
            <w:pPr>
              <w:pStyle w:val="TexteTableau"/>
            </w:pPr>
            <w:r w:rsidRPr="00BD477A">
              <w:t>L’utilisateur indique que le nombre d’indice maximal est de 8</w:t>
            </w:r>
          </w:p>
        </w:tc>
        <w:tc>
          <w:tcPr>
            <w:tcW w:w="4778" w:type="dxa"/>
          </w:tcPr>
          <w:p w14:paraId="46D3AF8B" w14:textId="2F8202FE" w:rsidR="0084265A" w:rsidRPr="00BD477A" w:rsidRDefault="00AF228F" w:rsidP="001C0C19">
            <w:pPr>
              <w:pStyle w:val="TexteTableau"/>
            </w:pPr>
            <w:r w:rsidRPr="00BD477A">
              <w:t xml:space="preserve">8 indices sont </w:t>
            </w:r>
            <w:r w:rsidR="002268C0" w:rsidRPr="00BD477A">
              <w:t>disponibles</w:t>
            </w:r>
            <w:r w:rsidRPr="00BD477A">
              <w:t xml:space="preserve"> pour la partie, 8 ampoules sont </w:t>
            </w:r>
            <w:r w:rsidR="0057336C" w:rsidRPr="00BD477A">
              <w:t>affichées</w:t>
            </w:r>
            <w:r w:rsidRPr="00BD477A">
              <w:t xml:space="preserve"> au début</w:t>
            </w:r>
            <w:r w:rsidR="00E83D33" w:rsidRPr="00BD477A">
              <w:t>.</w:t>
            </w:r>
          </w:p>
        </w:tc>
        <w:tc>
          <w:tcPr>
            <w:tcW w:w="1276" w:type="dxa"/>
          </w:tcPr>
          <w:p w14:paraId="42023B44" w14:textId="3EC50DDE" w:rsidR="0084265A" w:rsidRPr="00BD477A" w:rsidRDefault="00A13AFC" w:rsidP="001C0C19">
            <w:pPr>
              <w:pStyle w:val="TexteTableau"/>
            </w:pPr>
            <w:r>
              <w:t>OK</w:t>
            </w:r>
          </w:p>
        </w:tc>
        <w:tc>
          <w:tcPr>
            <w:tcW w:w="3508" w:type="dxa"/>
          </w:tcPr>
          <w:p w14:paraId="6AA87C63" w14:textId="0AC83990" w:rsidR="0084265A" w:rsidRPr="00BD477A" w:rsidRDefault="000658FB" w:rsidP="001C0C19">
            <w:pPr>
              <w:pStyle w:val="TexteTableau"/>
            </w:pPr>
            <w:r w:rsidRPr="00BD477A">
              <w:t>Idem pour tou</w:t>
            </w:r>
            <w:r w:rsidR="007A5E69" w:rsidRPr="00BD477A">
              <w:t>s</w:t>
            </w:r>
            <w:r w:rsidRPr="00BD477A">
              <w:t xml:space="preserve"> les nombre de 3-8</w:t>
            </w:r>
          </w:p>
        </w:tc>
      </w:tr>
      <w:tr w:rsidR="0084265A" w:rsidRPr="00BD477A" w14:paraId="27535CB1" w14:textId="77777777" w:rsidTr="001C0C19">
        <w:trPr>
          <w:jc w:val="center"/>
        </w:trPr>
        <w:tc>
          <w:tcPr>
            <w:tcW w:w="4998" w:type="dxa"/>
          </w:tcPr>
          <w:p w14:paraId="3A0051DB" w14:textId="06838591" w:rsidR="0084265A" w:rsidRPr="00BD477A" w:rsidRDefault="00882B47" w:rsidP="001C0C19">
            <w:pPr>
              <w:pStyle w:val="TexteTableau"/>
            </w:pPr>
            <w:r w:rsidRPr="00BD477A">
              <w:t>L’utilisateur indique que le nombre</w:t>
            </w:r>
            <w:r w:rsidR="00DA7644" w:rsidRPr="00BD477A">
              <w:t xml:space="preserve"> d’erreur est 5</w:t>
            </w:r>
          </w:p>
        </w:tc>
        <w:tc>
          <w:tcPr>
            <w:tcW w:w="4778" w:type="dxa"/>
          </w:tcPr>
          <w:p w14:paraId="39511B05" w14:textId="06DBEB70" w:rsidR="0084265A" w:rsidRPr="00BD477A" w:rsidRDefault="00264B55" w:rsidP="001C0C19">
            <w:pPr>
              <w:pStyle w:val="TexteTableau"/>
            </w:pPr>
            <w:r w:rsidRPr="00BD477A">
              <w:t>Durant la partie les joueurs auront le droit de faire 5 erreurs</w:t>
            </w:r>
            <w:r w:rsidR="002A21A6" w:rsidRPr="00BD477A">
              <w:t xml:space="preserve">, au maximum 5 éclaires seront </w:t>
            </w:r>
            <w:r w:rsidR="00121611" w:rsidRPr="00BD477A">
              <w:t>affichées</w:t>
            </w:r>
          </w:p>
        </w:tc>
        <w:tc>
          <w:tcPr>
            <w:tcW w:w="1276" w:type="dxa"/>
          </w:tcPr>
          <w:p w14:paraId="77866E32" w14:textId="4A59BFEF" w:rsidR="0084265A" w:rsidRPr="00BD477A" w:rsidRDefault="00A13AFC" w:rsidP="001C0C19">
            <w:pPr>
              <w:pStyle w:val="TexteTableau"/>
            </w:pPr>
            <w:r>
              <w:t>OK</w:t>
            </w:r>
          </w:p>
        </w:tc>
        <w:tc>
          <w:tcPr>
            <w:tcW w:w="3508" w:type="dxa"/>
          </w:tcPr>
          <w:p w14:paraId="7B3E7D21" w14:textId="07F945CF" w:rsidR="0084265A" w:rsidRPr="00BD477A" w:rsidRDefault="0022559E" w:rsidP="001C0C19">
            <w:pPr>
              <w:pStyle w:val="TexteTableau"/>
            </w:pPr>
            <w:r w:rsidRPr="00BD477A">
              <w:t xml:space="preserve">Idem pour </w:t>
            </w:r>
            <w:r w:rsidR="00F608C9" w:rsidRPr="00BD477A">
              <w:t>tous</w:t>
            </w:r>
            <w:r w:rsidRPr="00BD477A">
              <w:t xml:space="preserve"> les nombre de 3-5</w:t>
            </w:r>
          </w:p>
        </w:tc>
      </w:tr>
      <w:tr w:rsidR="0084265A" w:rsidRPr="00BD477A" w14:paraId="176B6EDE" w14:textId="77777777" w:rsidTr="001C0C19">
        <w:trPr>
          <w:jc w:val="center"/>
        </w:trPr>
        <w:tc>
          <w:tcPr>
            <w:tcW w:w="4998" w:type="dxa"/>
          </w:tcPr>
          <w:p w14:paraId="4417B5F6" w14:textId="1C9B460E" w:rsidR="0084265A" w:rsidRPr="00BD477A" w:rsidRDefault="00F56602" w:rsidP="001C0C19">
            <w:pPr>
              <w:pStyle w:val="TexteTableau"/>
            </w:pPr>
            <w:r w:rsidRPr="00BD477A">
              <w:t>L’utilisateur entre un nombre en dehors des limites</w:t>
            </w:r>
            <w:r w:rsidR="004444FC" w:rsidRPr="00BD477A">
              <w:t xml:space="preserve"> du nombre d’indice</w:t>
            </w:r>
          </w:p>
        </w:tc>
        <w:tc>
          <w:tcPr>
            <w:tcW w:w="4778" w:type="dxa"/>
          </w:tcPr>
          <w:p w14:paraId="5CAC7907" w14:textId="6C58ACD7" w:rsidR="0084265A" w:rsidRPr="00BD477A" w:rsidRDefault="00112D2D" w:rsidP="001C0C19">
            <w:pPr>
              <w:pStyle w:val="TexteTableau"/>
            </w:pPr>
            <w:r w:rsidRPr="00BD477A">
              <w:t>Le programme remet automatiquement le nombre valide le plus proche</w:t>
            </w:r>
            <w:r w:rsidR="0084265A" w:rsidRPr="00BD477A">
              <w:t xml:space="preserve"> </w:t>
            </w:r>
          </w:p>
        </w:tc>
        <w:tc>
          <w:tcPr>
            <w:tcW w:w="1276" w:type="dxa"/>
          </w:tcPr>
          <w:p w14:paraId="5FABF980" w14:textId="59CED5D1" w:rsidR="0084265A" w:rsidRPr="00BD477A" w:rsidRDefault="00A13AFC" w:rsidP="001C0C19">
            <w:pPr>
              <w:pStyle w:val="TexteTableau"/>
            </w:pPr>
            <w:r>
              <w:t>OK</w:t>
            </w:r>
          </w:p>
        </w:tc>
        <w:tc>
          <w:tcPr>
            <w:tcW w:w="3508" w:type="dxa"/>
          </w:tcPr>
          <w:p w14:paraId="638F9C48" w14:textId="396D5621" w:rsidR="0084265A" w:rsidRPr="00BD477A" w:rsidRDefault="00F5501F" w:rsidP="001C0C19">
            <w:pPr>
              <w:pStyle w:val="TexteTableau"/>
            </w:pPr>
            <w:r w:rsidRPr="00BD477A">
              <w:t>Identique</w:t>
            </w:r>
            <w:r w:rsidR="004E67FD" w:rsidRPr="00BD477A">
              <w:t xml:space="preserve"> pour le nombre d’erreur</w:t>
            </w:r>
          </w:p>
        </w:tc>
      </w:tr>
      <w:tr w:rsidR="004546F0" w:rsidRPr="00BD477A" w14:paraId="50A36E9E" w14:textId="77777777" w:rsidTr="001C0C19">
        <w:trPr>
          <w:jc w:val="center"/>
        </w:trPr>
        <w:tc>
          <w:tcPr>
            <w:tcW w:w="4998" w:type="dxa"/>
          </w:tcPr>
          <w:p w14:paraId="3AB3A1D0" w14:textId="0205C98D" w:rsidR="004546F0" w:rsidRPr="00BD477A" w:rsidRDefault="004546F0" w:rsidP="001C0C19">
            <w:pPr>
              <w:pStyle w:val="TexteTableau"/>
            </w:pPr>
            <w:r w:rsidRPr="00BD477A">
              <w:t>L’utilisateur ne veut pas ajouter d’extension</w:t>
            </w:r>
          </w:p>
        </w:tc>
        <w:tc>
          <w:tcPr>
            <w:tcW w:w="4778" w:type="dxa"/>
          </w:tcPr>
          <w:p w14:paraId="185387F3" w14:textId="4524DDC5" w:rsidR="004546F0" w:rsidRPr="00BD477A" w:rsidRDefault="00B41E04" w:rsidP="001C0C19">
            <w:pPr>
              <w:pStyle w:val="TexteTableau"/>
            </w:pPr>
            <w:r w:rsidRPr="00BD477A">
              <w:t>Il y a au total 50 cartes et aucunes des cartes n’est violette</w:t>
            </w:r>
          </w:p>
        </w:tc>
        <w:tc>
          <w:tcPr>
            <w:tcW w:w="1276" w:type="dxa"/>
          </w:tcPr>
          <w:p w14:paraId="57933185" w14:textId="296396B5" w:rsidR="004546F0" w:rsidRPr="00BD477A" w:rsidRDefault="00A13AFC" w:rsidP="001C0C19">
            <w:pPr>
              <w:pStyle w:val="TexteTableau"/>
            </w:pPr>
            <w:r>
              <w:t>OK</w:t>
            </w:r>
          </w:p>
        </w:tc>
        <w:tc>
          <w:tcPr>
            <w:tcW w:w="3508" w:type="dxa"/>
          </w:tcPr>
          <w:p w14:paraId="44DF96A7" w14:textId="77777777" w:rsidR="004546F0" w:rsidRPr="00BD477A" w:rsidRDefault="004546F0" w:rsidP="001C0C19">
            <w:pPr>
              <w:pStyle w:val="TexteTableau"/>
            </w:pPr>
          </w:p>
        </w:tc>
      </w:tr>
      <w:tr w:rsidR="004546F0" w:rsidRPr="00BD477A" w14:paraId="215D4322" w14:textId="77777777" w:rsidTr="001C0C19">
        <w:trPr>
          <w:jc w:val="center"/>
        </w:trPr>
        <w:tc>
          <w:tcPr>
            <w:tcW w:w="4998" w:type="dxa"/>
          </w:tcPr>
          <w:p w14:paraId="6AA173DA" w14:textId="2BBC4649" w:rsidR="004546F0" w:rsidRPr="00BD477A" w:rsidRDefault="0061683B" w:rsidP="001C0C19">
            <w:pPr>
              <w:pStyle w:val="TexteTableau"/>
            </w:pPr>
            <w:r w:rsidRPr="00BD477A">
              <w:t>L’utilisateur veut ajouter l’extension Joker</w:t>
            </w:r>
          </w:p>
        </w:tc>
        <w:tc>
          <w:tcPr>
            <w:tcW w:w="4778" w:type="dxa"/>
          </w:tcPr>
          <w:p w14:paraId="4EE65912" w14:textId="54961800" w:rsidR="004546F0" w:rsidRPr="00BD477A" w:rsidRDefault="005E6530" w:rsidP="001C0C19">
            <w:pPr>
              <w:pStyle w:val="TexteTableau"/>
            </w:pPr>
            <w:r w:rsidRPr="00BD477A">
              <w:t>Il y a au total 55 cartes et 5 d’entre elles sont violette</w:t>
            </w:r>
          </w:p>
        </w:tc>
        <w:tc>
          <w:tcPr>
            <w:tcW w:w="1276" w:type="dxa"/>
          </w:tcPr>
          <w:p w14:paraId="75F3F070" w14:textId="51B40BC2" w:rsidR="004546F0" w:rsidRPr="00BD477A" w:rsidRDefault="00A13AFC" w:rsidP="001C0C19">
            <w:pPr>
              <w:pStyle w:val="TexteTableau"/>
            </w:pPr>
            <w:r>
              <w:t>OK</w:t>
            </w:r>
          </w:p>
        </w:tc>
        <w:tc>
          <w:tcPr>
            <w:tcW w:w="3508" w:type="dxa"/>
          </w:tcPr>
          <w:p w14:paraId="2A5BDDEB" w14:textId="77777777" w:rsidR="004546F0" w:rsidRPr="00BD477A" w:rsidRDefault="004546F0" w:rsidP="001C0C19">
            <w:pPr>
              <w:pStyle w:val="TexteTableau"/>
            </w:pPr>
          </w:p>
        </w:tc>
      </w:tr>
    </w:tbl>
    <w:p w14:paraId="36FEFD5D" w14:textId="77777777" w:rsidR="009F1758" w:rsidRPr="00BD477A" w:rsidRDefault="009F1758" w:rsidP="009F1758">
      <w:pPr>
        <w:pStyle w:val="Texte"/>
      </w:pPr>
    </w:p>
    <w:p w14:paraId="1CA878D9" w14:textId="77777777" w:rsidR="009F1758" w:rsidRPr="00BD477A" w:rsidRDefault="009F1758">
      <w:pPr>
        <w:rPr>
          <w:rFonts w:ascii="Arial" w:hAnsi="Arial" w:cs="Arial"/>
          <w:sz w:val="28"/>
          <w:szCs w:val="38"/>
        </w:rPr>
      </w:pPr>
      <w:r w:rsidRPr="00BD477A">
        <w:rPr>
          <w:rFonts w:ascii="Arial" w:hAnsi="Arial" w:cs="Arial"/>
        </w:rPr>
        <w:br w:type="page"/>
      </w:r>
    </w:p>
    <w:p w14:paraId="6B5CF9CC" w14:textId="694513EC" w:rsidR="00A6723B" w:rsidRPr="00BD477A" w:rsidRDefault="006D153E" w:rsidP="003640DA">
      <w:pPr>
        <w:pStyle w:val="Titre30"/>
      </w:pPr>
      <w:bookmarkStart w:id="34" w:name="_Toc103869943"/>
      <w:r w:rsidRPr="00BD477A">
        <w:lastRenderedPageBreak/>
        <w:t>Jouer une partie</w:t>
      </w:r>
      <w:bookmarkEnd w:id="34"/>
    </w:p>
    <w:tbl>
      <w:tblPr>
        <w:tblStyle w:val="Grilledutableau"/>
        <w:tblW w:w="0" w:type="auto"/>
        <w:jc w:val="center"/>
        <w:tblLook w:val="04A0" w:firstRow="1" w:lastRow="0" w:firstColumn="1" w:lastColumn="0" w:noHBand="0" w:noVBand="1"/>
      </w:tblPr>
      <w:tblGrid>
        <w:gridCol w:w="4998"/>
        <w:gridCol w:w="4778"/>
        <w:gridCol w:w="1276"/>
        <w:gridCol w:w="3508"/>
      </w:tblGrid>
      <w:tr w:rsidR="00094AFD" w:rsidRPr="00BD477A" w14:paraId="434600ED" w14:textId="77777777" w:rsidTr="001C0C19">
        <w:trPr>
          <w:jc w:val="center"/>
        </w:trPr>
        <w:tc>
          <w:tcPr>
            <w:tcW w:w="4998" w:type="dxa"/>
            <w:shd w:val="clear" w:color="auto" w:fill="BFBFBF" w:themeFill="background1" w:themeFillShade="BF"/>
            <w:vAlign w:val="center"/>
          </w:tcPr>
          <w:p w14:paraId="1E9A58AB" w14:textId="77777777" w:rsidR="00094AFD" w:rsidRPr="00BD477A" w:rsidRDefault="00094AFD" w:rsidP="001C0C19">
            <w:pPr>
              <w:pStyle w:val="TitreTableau"/>
              <w:rPr>
                <w:sz w:val="22"/>
              </w:rPr>
            </w:pPr>
            <w:r w:rsidRPr="00BD477A">
              <w:t>Test à effectuer</w:t>
            </w:r>
          </w:p>
        </w:tc>
        <w:tc>
          <w:tcPr>
            <w:tcW w:w="4778" w:type="dxa"/>
            <w:shd w:val="clear" w:color="auto" w:fill="BFBFBF" w:themeFill="background1" w:themeFillShade="BF"/>
            <w:vAlign w:val="center"/>
          </w:tcPr>
          <w:p w14:paraId="22486A65" w14:textId="77777777" w:rsidR="00094AFD" w:rsidRPr="00BD477A" w:rsidRDefault="00094AFD" w:rsidP="001C0C19">
            <w:pPr>
              <w:pStyle w:val="TitreTableau"/>
            </w:pPr>
            <w:r w:rsidRPr="00BD477A">
              <w:t>Résultat escompté</w:t>
            </w:r>
          </w:p>
        </w:tc>
        <w:tc>
          <w:tcPr>
            <w:tcW w:w="1276" w:type="dxa"/>
            <w:shd w:val="clear" w:color="auto" w:fill="BFBFBF" w:themeFill="background1" w:themeFillShade="BF"/>
            <w:vAlign w:val="center"/>
          </w:tcPr>
          <w:p w14:paraId="4F26691A" w14:textId="77777777" w:rsidR="00094AFD" w:rsidRPr="00BD477A" w:rsidRDefault="00094AFD" w:rsidP="001C0C19">
            <w:pPr>
              <w:pStyle w:val="TitreTableau"/>
              <w:rPr>
                <w:sz w:val="22"/>
              </w:rPr>
            </w:pPr>
            <w:r w:rsidRPr="00BD477A">
              <w:t>Résultat obtenu</w:t>
            </w:r>
          </w:p>
        </w:tc>
        <w:tc>
          <w:tcPr>
            <w:tcW w:w="3508" w:type="dxa"/>
            <w:shd w:val="clear" w:color="auto" w:fill="BFBFBF" w:themeFill="background1" w:themeFillShade="BF"/>
            <w:vAlign w:val="center"/>
          </w:tcPr>
          <w:p w14:paraId="0F9ADE12" w14:textId="2A500F59" w:rsidR="00094AFD" w:rsidRPr="00197E2E" w:rsidRDefault="00197E2E" w:rsidP="00197E2E">
            <w:pPr>
              <w:pStyle w:val="TitreTableau"/>
              <w:jc w:val="center"/>
            </w:pPr>
            <w:r>
              <w:t>Commentaires</w:t>
            </w:r>
          </w:p>
        </w:tc>
      </w:tr>
      <w:tr w:rsidR="00094AFD" w:rsidRPr="00BD477A" w14:paraId="57E7C072" w14:textId="77777777" w:rsidTr="001C0C19">
        <w:trPr>
          <w:jc w:val="center"/>
        </w:trPr>
        <w:tc>
          <w:tcPr>
            <w:tcW w:w="4998" w:type="dxa"/>
          </w:tcPr>
          <w:p w14:paraId="6F9E5A43" w14:textId="4863F582" w:rsidR="00094AFD" w:rsidRPr="00BD477A" w:rsidRDefault="00D27EA0" w:rsidP="001C0C19">
            <w:pPr>
              <w:pStyle w:val="TexteTableau"/>
            </w:pPr>
            <w:r w:rsidRPr="00BD477A">
              <w:t>L’utilisateur sélectionne une carte dans sa main</w:t>
            </w:r>
          </w:p>
        </w:tc>
        <w:tc>
          <w:tcPr>
            <w:tcW w:w="4778" w:type="dxa"/>
          </w:tcPr>
          <w:p w14:paraId="28F9B833" w14:textId="18221471" w:rsidR="00094AFD" w:rsidRPr="00BD477A" w:rsidRDefault="00A376A3" w:rsidP="001C0C19">
            <w:pPr>
              <w:pStyle w:val="TexteTableau"/>
            </w:pPr>
            <w:r w:rsidRPr="00BD477A">
              <w:t xml:space="preserve">La carte est mise en évidence en se </w:t>
            </w:r>
            <w:r w:rsidR="00B0413A" w:rsidRPr="00BD477A">
              <w:t>surélevant</w:t>
            </w:r>
          </w:p>
        </w:tc>
        <w:tc>
          <w:tcPr>
            <w:tcW w:w="1276" w:type="dxa"/>
          </w:tcPr>
          <w:p w14:paraId="0F1C39BF" w14:textId="7C21B9B6" w:rsidR="00094AFD" w:rsidRPr="00BD477A" w:rsidRDefault="00A13AFC" w:rsidP="001C0C19">
            <w:pPr>
              <w:pStyle w:val="TexteTableau"/>
            </w:pPr>
            <w:r>
              <w:t>OK</w:t>
            </w:r>
          </w:p>
        </w:tc>
        <w:tc>
          <w:tcPr>
            <w:tcW w:w="3508" w:type="dxa"/>
          </w:tcPr>
          <w:p w14:paraId="48E01739" w14:textId="6213C1F7" w:rsidR="00094AFD" w:rsidRPr="00BD477A" w:rsidRDefault="00094AFD" w:rsidP="001C0C19">
            <w:pPr>
              <w:pStyle w:val="TexteTableau"/>
            </w:pPr>
          </w:p>
        </w:tc>
      </w:tr>
      <w:tr w:rsidR="00094AFD" w:rsidRPr="00BD477A" w14:paraId="7FCCA661" w14:textId="77777777" w:rsidTr="001C0C19">
        <w:trPr>
          <w:jc w:val="center"/>
        </w:trPr>
        <w:tc>
          <w:tcPr>
            <w:tcW w:w="4998" w:type="dxa"/>
          </w:tcPr>
          <w:p w14:paraId="70CEADFA" w14:textId="5BB54766" w:rsidR="00094AFD" w:rsidRPr="00BD477A" w:rsidRDefault="00B0413A" w:rsidP="001C0C19">
            <w:pPr>
              <w:pStyle w:val="TexteTableau"/>
            </w:pPr>
            <w:r w:rsidRPr="00BD477A">
              <w:t xml:space="preserve">L’utilisateur joue la carte </w:t>
            </w:r>
            <w:r w:rsidR="00375555" w:rsidRPr="00BD477A">
              <w:t>sélectionner</w:t>
            </w:r>
            <w:r w:rsidR="009C09F4" w:rsidRPr="00BD477A">
              <w:t xml:space="preserve"> qui est une carte qui peut </w:t>
            </w:r>
            <w:r w:rsidR="00371597" w:rsidRPr="00BD477A">
              <w:t>être</w:t>
            </w:r>
            <w:r w:rsidR="009C09F4" w:rsidRPr="00BD477A">
              <w:t xml:space="preserve"> jouer</w:t>
            </w:r>
          </w:p>
        </w:tc>
        <w:tc>
          <w:tcPr>
            <w:tcW w:w="4778" w:type="dxa"/>
          </w:tcPr>
          <w:p w14:paraId="43F5447C" w14:textId="2509BC51" w:rsidR="00094AFD" w:rsidRPr="00BD477A" w:rsidRDefault="007D12BC" w:rsidP="001C0C19">
            <w:pPr>
              <w:pStyle w:val="TexteTableau"/>
            </w:pPr>
            <w:r w:rsidRPr="00BD477A">
              <w:t xml:space="preserve">La carte est </w:t>
            </w:r>
            <w:r w:rsidR="006C38E8" w:rsidRPr="00BD477A">
              <w:t>retirée</w:t>
            </w:r>
            <w:r w:rsidRPr="00BD477A">
              <w:t xml:space="preserve"> de la main du joueur et placé dans la pile </w:t>
            </w:r>
            <w:r w:rsidR="006C38E8" w:rsidRPr="00BD477A">
              <w:t>correspondante</w:t>
            </w:r>
            <w:r w:rsidR="003A4315" w:rsidRPr="00BD477A">
              <w:t>. Le joueur pioche automatiquement une carte</w:t>
            </w:r>
          </w:p>
        </w:tc>
        <w:tc>
          <w:tcPr>
            <w:tcW w:w="1276" w:type="dxa"/>
          </w:tcPr>
          <w:p w14:paraId="33511BD8" w14:textId="569B1C8C" w:rsidR="00094AFD" w:rsidRPr="00BD477A" w:rsidRDefault="00A13AFC" w:rsidP="001C0C19">
            <w:pPr>
              <w:pStyle w:val="TexteTableau"/>
            </w:pPr>
            <w:r>
              <w:t>OK</w:t>
            </w:r>
          </w:p>
        </w:tc>
        <w:tc>
          <w:tcPr>
            <w:tcW w:w="3508" w:type="dxa"/>
          </w:tcPr>
          <w:p w14:paraId="49A5FC4B" w14:textId="2B0516E5" w:rsidR="00094AFD" w:rsidRPr="00BD477A" w:rsidRDefault="00094AFD" w:rsidP="001C0C19">
            <w:pPr>
              <w:pStyle w:val="TexteTableau"/>
            </w:pPr>
          </w:p>
        </w:tc>
      </w:tr>
      <w:tr w:rsidR="00094AFD" w:rsidRPr="00BD477A" w14:paraId="5CB338A9" w14:textId="77777777" w:rsidTr="001C0C19">
        <w:trPr>
          <w:jc w:val="center"/>
        </w:trPr>
        <w:tc>
          <w:tcPr>
            <w:tcW w:w="4998" w:type="dxa"/>
          </w:tcPr>
          <w:p w14:paraId="6917CEF9" w14:textId="3915D507" w:rsidR="00094AFD" w:rsidRPr="00BD477A" w:rsidRDefault="001B405A" w:rsidP="001C0C19">
            <w:pPr>
              <w:pStyle w:val="TexteTableau"/>
            </w:pPr>
            <w:r w:rsidRPr="00BD477A">
              <w:t>L’utilisateur joue la carte sélectionner qui n’est pas une carte qui peut être jouer</w:t>
            </w:r>
          </w:p>
        </w:tc>
        <w:tc>
          <w:tcPr>
            <w:tcW w:w="4778" w:type="dxa"/>
          </w:tcPr>
          <w:p w14:paraId="516C0A7C" w14:textId="494907FE" w:rsidR="00094AFD" w:rsidRPr="00BD477A" w:rsidRDefault="001B405A" w:rsidP="001C0C19">
            <w:pPr>
              <w:pStyle w:val="TexteTableau"/>
            </w:pPr>
            <w:r w:rsidRPr="00BD477A">
              <w:t xml:space="preserve">La carte est </w:t>
            </w:r>
            <w:r w:rsidR="00545FBA" w:rsidRPr="00BD477A">
              <w:t>retirée</w:t>
            </w:r>
            <w:r w:rsidRPr="00BD477A">
              <w:t xml:space="preserve"> de la main du jouer et placé de la zone de défausse, un </w:t>
            </w:r>
            <w:r w:rsidR="007D4BC1" w:rsidRPr="00BD477A">
              <w:t>éclair</w:t>
            </w:r>
            <w:r w:rsidRPr="00BD477A">
              <w:t xml:space="preserve"> est </w:t>
            </w:r>
            <w:r w:rsidR="00332814" w:rsidRPr="00BD477A">
              <w:t>ajouté.</w:t>
            </w:r>
            <w:r w:rsidR="00193FAD" w:rsidRPr="00BD477A">
              <w:t xml:space="preserve"> Le joueur pioche automatiquement une carte</w:t>
            </w:r>
          </w:p>
        </w:tc>
        <w:tc>
          <w:tcPr>
            <w:tcW w:w="1276" w:type="dxa"/>
          </w:tcPr>
          <w:p w14:paraId="38DB23B2" w14:textId="67389857" w:rsidR="00094AFD" w:rsidRPr="00BD477A" w:rsidRDefault="00A13AFC" w:rsidP="001C0C19">
            <w:pPr>
              <w:pStyle w:val="TexteTableau"/>
            </w:pPr>
            <w:r>
              <w:t>OK</w:t>
            </w:r>
          </w:p>
        </w:tc>
        <w:tc>
          <w:tcPr>
            <w:tcW w:w="3508" w:type="dxa"/>
          </w:tcPr>
          <w:p w14:paraId="49F525AD" w14:textId="509DFDD0" w:rsidR="00094AFD" w:rsidRPr="00BD477A" w:rsidRDefault="00094AFD" w:rsidP="001C0C19">
            <w:pPr>
              <w:pStyle w:val="TexteTableau"/>
            </w:pPr>
          </w:p>
        </w:tc>
      </w:tr>
      <w:tr w:rsidR="00094AFD" w:rsidRPr="00BD477A" w14:paraId="02FD28BB" w14:textId="77777777" w:rsidTr="001C0C19">
        <w:trPr>
          <w:jc w:val="center"/>
        </w:trPr>
        <w:tc>
          <w:tcPr>
            <w:tcW w:w="4998" w:type="dxa"/>
          </w:tcPr>
          <w:p w14:paraId="62918AED" w14:textId="55E77E99" w:rsidR="00094AFD" w:rsidRPr="00BD477A" w:rsidRDefault="00180523" w:rsidP="001C0C19">
            <w:pPr>
              <w:pStyle w:val="TexteTableau"/>
            </w:pPr>
            <w:r w:rsidRPr="00BD477A">
              <w:t>L’utilisateur appuie dans la zone de point sans avoir sélectionner de carte</w:t>
            </w:r>
          </w:p>
        </w:tc>
        <w:tc>
          <w:tcPr>
            <w:tcW w:w="4778" w:type="dxa"/>
          </w:tcPr>
          <w:p w14:paraId="048B96A5" w14:textId="7A779C5F" w:rsidR="00094AFD" w:rsidRPr="00BD477A" w:rsidRDefault="00E70B30" w:rsidP="001C0C19">
            <w:pPr>
              <w:pStyle w:val="TexteTableau"/>
            </w:pPr>
            <w:r w:rsidRPr="00BD477A">
              <w:t>Rien ne se passe</w:t>
            </w:r>
          </w:p>
        </w:tc>
        <w:tc>
          <w:tcPr>
            <w:tcW w:w="1276" w:type="dxa"/>
          </w:tcPr>
          <w:p w14:paraId="7A1EE4AC" w14:textId="07B08CA6" w:rsidR="00094AFD" w:rsidRPr="00BD477A" w:rsidRDefault="00A13AFC" w:rsidP="001C0C19">
            <w:pPr>
              <w:pStyle w:val="TexteTableau"/>
            </w:pPr>
            <w:r>
              <w:t>OK</w:t>
            </w:r>
          </w:p>
        </w:tc>
        <w:tc>
          <w:tcPr>
            <w:tcW w:w="3508" w:type="dxa"/>
          </w:tcPr>
          <w:p w14:paraId="0E378530" w14:textId="77777777" w:rsidR="00094AFD" w:rsidRPr="00BD477A" w:rsidRDefault="00094AFD" w:rsidP="001C0C19">
            <w:pPr>
              <w:pStyle w:val="TexteTableau"/>
            </w:pPr>
          </w:p>
        </w:tc>
      </w:tr>
      <w:tr w:rsidR="00094AFD" w:rsidRPr="00BD477A" w14:paraId="1C8DB38A" w14:textId="77777777" w:rsidTr="001C0C19">
        <w:trPr>
          <w:jc w:val="center"/>
        </w:trPr>
        <w:tc>
          <w:tcPr>
            <w:tcW w:w="4998" w:type="dxa"/>
          </w:tcPr>
          <w:p w14:paraId="45103A71" w14:textId="2C31ABCE" w:rsidR="00094AFD" w:rsidRPr="00BD477A" w:rsidRDefault="004B7D83" w:rsidP="001C0C19">
            <w:pPr>
              <w:pStyle w:val="TexteTableau"/>
            </w:pPr>
            <w:r w:rsidRPr="00BD477A">
              <w:t>L’utilisateur joue une carte alors que ce n’est pas son tour</w:t>
            </w:r>
          </w:p>
        </w:tc>
        <w:tc>
          <w:tcPr>
            <w:tcW w:w="4778" w:type="dxa"/>
          </w:tcPr>
          <w:p w14:paraId="1A9ED6D9" w14:textId="0859337E" w:rsidR="00094AFD" w:rsidRPr="00BD477A" w:rsidRDefault="00DD2789" w:rsidP="001C0C19">
            <w:pPr>
              <w:pStyle w:val="TexteTableau"/>
            </w:pPr>
            <w:r w:rsidRPr="00BD477A">
              <w:t>Rien ne se passe</w:t>
            </w:r>
          </w:p>
        </w:tc>
        <w:tc>
          <w:tcPr>
            <w:tcW w:w="1276" w:type="dxa"/>
          </w:tcPr>
          <w:p w14:paraId="5AA50C7C" w14:textId="6174BF21" w:rsidR="00094AFD" w:rsidRPr="00BD477A" w:rsidRDefault="00A13AFC" w:rsidP="001C0C19">
            <w:pPr>
              <w:pStyle w:val="TexteTableau"/>
            </w:pPr>
            <w:r>
              <w:t>OK</w:t>
            </w:r>
          </w:p>
        </w:tc>
        <w:tc>
          <w:tcPr>
            <w:tcW w:w="3508" w:type="dxa"/>
          </w:tcPr>
          <w:p w14:paraId="08DCE018" w14:textId="77777777" w:rsidR="00094AFD" w:rsidRPr="00BD477A" w:rsidRDefault="00094AFD" w:rsidP="001C0C19">
            <w:pPr>
              <w:pStyle w:val="TexteTableau"/>
            </w:pPr>
          </w:p>
        </w:tc>
      </w:tr>
      <w:tr w:rsidR="006254DE" w:rsidRPr="00BD477A" w14:paraId="3364E2F2" w14:textId="77777777" w:rsidTr="001C0C19">
        <w:trPr>
          <w:jc w:val="center"/>
        </w:trPr>
        <w:tc>
          <w:tcPr>
            <w:tcW w:w="4998" w:type="dxa"/>
          </w:tcPr>
          <w:p w14:paraId="533D45FE" w14:textId="0B5E0FF0" w:rsidR="006254DE" w:rsidRPr="00BD477A" w:rsidRDefault="006254DE" w:rsidP="001C0C19">
            <w:pPr>
              <w:pStyle w:val="TexteTableau"/>
            </w:pPr>
            <w:r w:rsidRPr="00BD477A">
              <w:t xml:space="preserve">L’utilisateur appuie dans le petit carré pour marquer </w:t>
            </w:r>
            <w:r w:rsidR="005D51F5" w:rsidRPr="00BD477A">
              <w:t>une</w:t>
            </w:r>
            <w:r w:rsidRPr="00BD477A">
              <w:t xml:space="preserve"> carte  </w:t>
            </w:r>
          </w:p>
        </w:tc>
        <w:tc>
          <w:tcPr>
            <w:tcW w:w="4778" w:type="dxa"/>
          </w:tcPr>
          <w:p w14:paraId="70B2FE08" w14:textId="7267C7DE" w:rsidR="006254DE" w:rsidRPr="00BD477A" w:rsidRDefault="00275459" w:rsidP="001C0C19">
            <w:pPr>
              <w:pStyle w:val="TexteTableau"/>
            </w:pPr>
            <w:r w:rsidRPr="00BD477A">
              <w:t>Le symbole dans le carré change</w:t>
            </w:r>
          </w:p>
        </w:tc>
        <w:tc>
          <w:tcPr>
            <w:tcW w:w="1276" w:type="dxa"/>
          </w:tcPr>
          <w:p w14:paraId="1DC8742A" w14:textId="4D3FA7E5" w:rsidR="006254DE" w:rsidRPr="00BD477A" w:rsidRDefault="00A13AFC" w:rsidP="001C0C19">
            <w:pPr>
              <w:pStyle w:val="TexteTableau"/>
            </w:pPr>
            <w:r>
              <w:t>OK</w:t>
            </w:r>
          </w:p>
        </w:tc>
        <w:tc>
          <w:tcPr>
            <w:tcW w:w="3508" w:type="dxa"/>
          </w:tcPr>
          <w:p w14:paraId="2E1D4175" w14:textId="77777777" w:rsidR="006254DE" w:rsidRPr="00BD477A" w:rsidRDefault="006254DE" w:rsidP="001C0C19">
            <w:pPr>
              <w:pStyle w:val="TexteTableau"/>
            </w:pPr>
          </w:p>
        </w:tc>
      </w:tr>
      <w:tr w:rsidR="005D51F5" w:rsidRPr="00BD477A" w14:paraId="680D839A" w14:textId="77777777" w:rsidTr="001C0C19">
        <w:trPr>
          <w:jc w:val="center"/>
        </w:trPr>
        <w:tc>
          <w:tcPr>
            <w:tcW w:w="4998" w:type="dxa"/>
          </w:tcPr>
          <w:p w14:paraId="30E14D91" w14:textId="4FD34C07" w:rsidR="005D51F5" w:rsidRPr="00BD477A" w:rsidRDefault="00A26FF2" w:rsidP="001C0C19">
            <w:pPr>
              <w:pStyle w:val="TexteTableau"/>
            </w:pPr>
            <w:r w:rsidRPr="00BD477A">
              <w:t>L’utilisateur Sélectionné une carte et veut la déplacer entre deux autres cartes de la main</w:t>
            </w:r>
            <w:r w:rsidR="00E64077" w:rsidRPr="00BD477A">
              <w:t xml:space="preserve"> </w:t>
            </w:r>
            <w:r w:rsidR="00D45479" w:rsidRPr="00BD477A">
              <w:t>à</w:t>
            </w:r>
            <w:r w:rsidR="00E64077" w:rsidRPr="00BD477A">
              <w:t xml:space="preserve"> l’aide du </w:t>
            </w:r>
            <w:r w:rsidR="00D45479" w:rsidRPr="00BD477A">
              <w:t>clic droit</w:t>
            </w:r>
          </w:p>
        </w:tc>
        <w:tc>
          <w:tcPr>
            <w:tcW w:w="4778" w:type="dxa"/>
          </w:tcPr>
          <w:p w14:paraId="4E698353" w14:textId="2165F80C" w:rsidR="005D51F5" w:rsidRPr="00BD477A" w:rsidRDefault="009C3151" w:rsidP="001C0C19">
            <w:pPr>
              <w:pStyle w:val="TexteTableau"/>
            </w:pPr>
            <w:r w:rsidRPr="00BD477A">
              <w:t xml:space="preserve">La carte se </w:t>
            </w:r>
            <w:r w:rsidR="00041A20" w:rsidRPr="00BD477A">
              <w:t>déplace au bonne endroit</w:t>
            </w:r>
          </w:p>
        </w:tc>
        <w:tc>
          <w:tcPr>
            <w:tcW w:w="1276" w:type="dxa"/>
          </w:tcPr>
          <w:p w14:paraId="40DFE437" w14:textId="37DDD957" w:rsidR="005D51F5" w:rsidRPr="00BD477A" w:rsidRDefault="00A13AFC" w:rsidP="001C0C19">
            <w:pPr>
              <w:pStyle w:val="TexteTableau"/>
            </w:pPr>
            <w:r>
              <w:t>OK</w:t>
            </w:r>
          </w:p>
        </w:tc>
        <w:tc>
          <w:tcPr>
            <w:tcW w:w="3508" w:type="dxa"/>
          </w:tcPr>
          <w:p w14:paraId="6842DC62" w14:textId="77777777" w:rsidR="005D51F5" w:rsidRPr="00BD477A" w:rsidRDefault="005D51F5" w:rsidP="001C0C19">
            <w:pPr>
              <w:pStyle w:val="TexteTableau"/>
            </w:pPr>
          </w:p>
        </w:tc>
      </w:tr>
      <w:tr w:rsidR="003A4315" w:rsidRPr="00BD477A" w14:paraId="6B855532" w14:textId="77777777" w:rsidTr="001C0C19">
        <w:trPr>
          <w:jc w:val="center"/>
        </w:trPr>
        <w:tc>
          <w:tcPr>
            <w:tcW w:w="4998" w:type="dxa"/>
          </w:tcPr>
          <w:p w14:paraId="22D86EE4" w14:textId="4D29F15F" w:rsidR="003A4315" w:rsidRPr="00BD477A" w:rsidRDefault="003A4315" w:rsidP="001C0C19">
            <w:pPr>
              <w:pStyle w:val="TexteTableau"/>
            </w:pPr>
            <w:r w:rsidRPr="00BD477A">
              <w:t xml:space="preserve">Le joueur veut défausser une carte </w:t>
            </w:r>
            <w:r w:rsidR="000A5689" w:rsidRPr="00BD477A">
              <w:t>sélectionner</w:t>
            </w:r>
            <w:r w:rsidR="00352F33" w:rsidRPr="00BD477A">
              <w:t xml:space="preserve"> et tous les indices sont encore disponible</w:t>
            </w:r>
            <w:r w:rsidRPr="00BD477A">
              <w:t xml:space="preserve"> </w:t>
            </w:r>
          </w:p>
        </w:tc>
        <w:tc>
          <w:tcPr>
            <w:tcW w:w="4778" w:type="dxa"/>
          </w:tcPr>
          <w:p w14:paraId="6422DBB8" w14:textId="43B844C2" w:rsidR="003A4315" w:rsidRPr="00BD477A" w:rsidRDefault="00352F33" w:rsidP="001C0C19">
            <w:pPr>
              <w:pStyle w:val="TexteTableau"/>
            </w:pPr>
            <w:r w:rsidRPr="00BD477A">
              <w:t>Rien ne se passe</w:t>
            </w:r>
          </w:p>
        </w:tc>
        <w:tc>
          <w:tcPr>
            <w:tcW w:w="1276" w:type="dxa"/>
          </w:tcPr>
          <w:p w14:paraId="28541935" w14:textId="58008611" w:rsidR="003A4315" w:rsidRPr="00BD477A" w:rsidRDefault="00A13AFC" w:rsidP="001C0C19">
            <w:pPr>
              <w:pStyle w:val="TexteTableau"/>
            </w:pPr>
            <w:r>
              <w:t>OK</w:t>
            </w:r>
          </w:p>
        </w:tc>
        <w:tc>
          <w:tcPr>
            <w:tcW w:w="3508" w:type="dxa"/>
          </w:tcPr>
          <w:p w14:paraId="3D57C74B" w14:textId="77777777" w:rsidR="003A4315" w:rsidRPr="00BD477A" w:rsidRDefault="003A4315" w:rsidP="001C0C19">
            <w:pPr>
              <w:pStyle w:val="TexteTableau"/>
            </w:pPr>
          </w:p>
        </w:tc>
      </w:tr>
      <w:tr w:rsidR="008B3D66" w:rsidRPr="00BD477A" w14:paraId="66193AC0" w14:textId="77777777" w:rsidTr="001C0C19">
        <w:trPr>
          <w:jc w:val="center"/>
        </w:trPr>
        <w:tc>
          <w:tcPr>
            <w:tcW w:w="4998" w:type="dxa"/>
          </w:tcPr>
          <w:p w14:paraId="7FF9F076" w14:textId="3BD2164B" w:rsidR="008B3D66" w:rsidRPr="00BD477A" w:rsidRDefault="008B3D66" w:rsidP="001C0C19">
            <w:pPr>
              <w:pStyle w:val="TexteTableau"/>
            </w:pPr>
            <w:r w:rsidRPr="00BD477A">
              <w:t>Le joueur veut défausser une carte sélectionner et il manque des indices</w:t>
            </w:r>
          </w:p>
        </w:tc>
        <w:tc>
          <w:tcPr>
            <w:tcW w:w="4778" w:type="dxa"/>
          </w:tcPr>
          <w:p w14:paraId="328AE4FD" w14:textId="7080FA4B" w:rsidR="008B3D66" w:rsidRPr="00BD477A" w:rsidRDefault="00B84BC1" w:rsidP="001C0C19">
            <w:pPr>
              <w:pStyle w:val="TexteTableau"/>
            </w:pPr>
            <w:r w:rsidRPr="00BD477A">
              <w:t xml:space="preserve">La carte est </w:t>
            </w:r>
            <w:r w:rsidR="004613BA" w:rsidRPr="00BD477A">
              <w:t>ajoutée</w:t>
            </w:r>
            <w:r w:rsidRPr="00BD477A">
              <w:t xml:space="preserve"> </w:t>
            </w:r>
            <w:r w:rsidR="00266F11" w:rsidRPr="00BD477A">
              <w:t>à</w:t>
            </w:r>
            <w:r w:rsidRPr="00BD477A">
              <w:t xml:space="preserve"> la pile de défausse, un indice est ajouté. Le joueur pioche automatiquement une carte</w:t>
            </w:r>
            <w:r w:rsidR="00BA00F9" w:rsidRPr="00BD477A">
              <w:t>.</w:t>
            </w:r>
          </w:p>
        </w:tc>
        <w:tc>
          <w:tcPr>
            <w:tcW w:w="1276" w:type="dxa"/>
          </w:tcPr>
          <w:p w14:paraId="157F9D26" w14:textId="32A9FAE1" w:rsidR="008B3D66" w:rsidRPr="00BD477A" w:rsidRDefault="00A13AFC" w:rsidP="001C0C19">
            <w:pPr>
              <w:pStyle w:val="TexteTableau"/>
            </w:pPr>
            <w:r>
              <w:t>OK</w:t>
            </w:r>
          </w:p>
        </w:tc>
        <w:tc>
          <w:tcPr>
            <w:tcW w:w="3508" w:type="dxa"/>
          </w:tcPr>
          <w:p w14:paraId="5BBC691C" w14:textId="77777777" w:rsidR="008B3D66" w:rsidRPr="00BD477A" w:rsidRDefault="008B3D66" w:rsidP="001C0C19">
            <w:pPr>
              <w:pStyle w:val="TexteTableau"/>
            </w:pPr>
          </w:p>
        </w:tc>
      </w:tr>
      <w:tr w:rsidR="00FF3458" w:rsidRPr="00BD477A" w14:paraId="00826872" w14:textId="77777777" w:rsidTr="001C0C19">
        <w:trPr>
          <w:jc w:val="center"/>
        </w:trPr>
        <w:tc>
          <w:tcPr>
            <w:tcW w:w="4998" w:type="dxa"/>
            <w:shd w:val="clear" w:color="auto" w:fill="BFBFBF" w:themeFill="background1" w:themeFillShade="BF"/>
            <w:vAlign w:val="center"/>
          </w:tcPr>
          <w:p w14:paraId="02A0B8A3" w14:textId="77777777" w:rsidR="00FF3458" w:rsidRPr="00BD477A" w:rsidRDefault="00FF3458" w:rsidP="001C0C19">
            <w:pPr>
              <w:pStyle w:val="TitreTableau"/>
              <w:rPr>
                <w:sz w:val="22"/>
              </w:rPr>
            </w:pPr>
            <w:r w:rsidRPr="00BD477A">
              <w:lastRenderedPageBreak/>
              <w:t>Test à effectuer</w:t>
            </w:r>
          </w:p>
        </w:tc>
        <w:tc>
          <w:tcPr>
            <w:tcW w:w="4778" w:type="dxa"/>
            <w:shd w:val="clear" w:color="auto" w:fill="BFBFBF" w:themeFill="background1" w:themeFillShade="BF"/>
            <w:vAlign w:val="center"/>
          </w:tcPr>
          <w:p w14:paraId="6AD7F910" w14:textId="77777777" w:rsidR="00FF3458" w:rsidRPr="00BD477A" w:rsidRDefault="00FF3458" w:rsidP="001C0C19">
            <w:pPr>
              <w:pStyle w:val="TitreTableau"/>
            </w:pPr>
            <w:r w:rsidRPr="00BD477A">
              <w:t>Résultat escompté</w:t>
            </w:r>
          </w:p>
        </w:tc>
        <w:tc>
          <w:tcPr>
            <w:tcW w:w="1276" w:type="dxa"/>
            <w:shd w:val="clear" w:color="auto" w:fill="BFBFBF" w:themeFill="background1" w:themeFillShade="BF"/>
            <w:vAlign w:val="center"/>
          </w:tcPr>
          <w:p w14:paraId="7A7ACF53" w14:textId="77777777" w:rsidR="00FF3458" w:rsidRPr="00BD477A" w:rsidRDefault="00FF3458" w:rsidP="001C0C19">
            <w:pPr>
              <w:pStyle w:val="TitreTableau"/>
              <w:rPr>
                <w:sz w:val="22"/>
              </w:rPr>
            </w:pPr>
            <w:r w:rsidRPr="00BD477A">
              <w:t>Résultat obtenu</w:t>
            </w:r>
          </w:p>
        </w:tc>
        <w:tc>
          <w:tcPr>
            <w:tcW w:w="3508" w:type="dxa"/>
            <w:shd w:val="clear" w:color="auto" w:fill="BFBFBF" w:themeFill="background1" w:themeFillShade="BF"/>
            <w:vAlign w:val="center"/>
          </w:tcPr>
          <w:p w14:paraId="5470A54D" w14:textId="5B5AE404" w:rsidR="00FF3458" w:rsidRPr="00BD477A" w:rsidRDefault="00197E2E" w:rsidP="001C0C19">
            <w:pPr>
              <w:pStyle w:val="TitreTableau"/>
              <w:rPr>
                <w:sz w:val="22"/>
              </w:rPr>
            </w:pPr>
            <w:r>
              <w:t>Commentaires</w:t>
            </w:r>
          </w:p>
        </w:tc>
      </w:tr>
      <w:tr w:rsidR="00FF3458" w:rsidRPr="00BD477A" w14:paraId="398E3146" w14:textId="77777777" w:rsidTr="001C0C19">
        <w:trPr>
          <w:jc w:val="center"/>
        </w:trPr>
        <w:tc>
          <w:tcPr>
            <w:tcW w:w="4998" w:type="dxa"/>
          </w:tcPr>
          <w:p w14:paraId="25ED9F5A" w14:textId="4E03A2FB" w:rsidR="00FF3458" w:rsidRPr="00BD477A" w:rsidRDefault="005E00A1" w:rsidP="001C0C19">
            <w:pPr>
              <w:pStyle w:val="TexteTableau"/>
            </w:pPr>
            <w:r w:rsidRPr="00BD477A">
              <w:t>Le joueur veut défausser une carte</w:t>
            </w:r>
            <w:r w:rsidR="003576B4" w:rsidRPr="00BD477A">
              <w:t xml:space="preserve">, </w:t>
            </w:r>
            <w:r w:rsidRPr="00BD477A">
              <w:t>ce n’est pas son tour</w:t>
            </w:r>
          </w:p>
        </w:tc>
        <w:tc>
          <w:tcPr>
            <w:tcW w:w="4778" w:type="dxa"/>
          </w:tcPr>
          <w:p w14:paraId="2807138B" w14:textId="639D5439" w:rsidR="00FF3458" w:rsidRPr="00BD477A" w:rsidRDefault="005E00A1" w:rsidP="001C0C19">
            <w:pPr>
              <w:pStyle w:val="TexteTableau"/>
            </w:pPr>
            <w:r w:rsidRPr="00BD477A">
              <w:t>Rien ne se passe</w:t>
            </w:r>
          </w:p>
        </w:tc>
        <w:tc>
          <w:tcPr>
            <w:tcW w:w="1276" w:type="dxa"/>
          </w:tcPr>
          <w:p w14:paraId="3285844A" w14:textId="2D3F5199" w:rsidR="00FF3458" w:rsidRPr="00BD477A" w:rsidRDefault="00A13AFC" w:rsidP="001C0C19">
            <w:pPr>
              <w:pStyle w:val="TexteTableau"/>
            </w:pPr>
            <w:r>
              <w:t>OK</w:t>
            </w:r>
          </w:p>
        </w:tc>
        <w:tc>
          <w:tcPr>
            <w:tcW w:w="3508" w:type="dxa"/>
          </w:tcPr>
          <w:p w14:paraId="4730E356" w14:textId="77777777" w:rsidR="00FF3458" w:rsidRPr="00BD477A" w:rsidRDefault="00FF3458" w:rsidP="001C0C19">
            <w:pPr>
              <w:pStyle w:val="TexteTableau"/>
            </w:pPr>
          </w:p>
        </w:tc>
      </w:tr>
      <w:tr w:rsidR="00FF3458" w:rsidRPr="00BD477A" w14:paraId="313C5FC5" w14:textId="77777777" w:rsidTr="001C0C19">
        <w:trPr>
          <w:jc w:val="center"/>
        </w:trPr>
        <w:tc>
          <w:tcPr>
            <w:tcW w:w="4998" w:type="dxa"/>
          </w:tcPr>
          <w:p w14:paraId="1F05101E" w14:textId="04917DF3" w:rsidR="00FF3458" w:rsidRPr="00BD477A" w:rsidRDefault="00D63E6D" w:rsidP="001C0C19">
            <w:pPr>
              <w:pStyle w:val="TexteTableau"/>
            </w:pPr>
            <w:r w:rsidRPr="00BD477A">
              <w:t xml:space="preserve">Le joueur veut défausser une carte, aucune carte n’est </w:t>
            </w:r>
            <w:r w:rsidR="003576B4" w:rsidRPr="00BD477A">
              <w:t>sélectionnée</w:t>
            </w:r>
          </w:p>
        </w:tc>
        <w:tc>
          <w:tcPr>
            <w:tcW w:w="4778" w:type="dxa"/>
          </w:tcPr>
          <w:p w14:paraId="2047FF87" w14:textId="2A5B7B2A" w:rsidR="00FF3458" w:rsidRPr="00BD477A" w:rsidRDefault="00AB34E9" w:rsidP="001C0C19">
            <w:pPr>
              <w:pStyle w:val="TexteTableau"/>
            </w:pPr>
            <w:r w:rsidRPr="00BD477A">
              <w:t>Rien ne se passe</w:t>
            </w:r>
          </w:p>
        </w:tc>
        <w:tc>
          <w:tcPr>
            <w:tcW w:w="1276" w:type="dxa"/>
          </w:tcPr>
          <w:p w14:paraId="0522B377" w14:textId="788F02E8" w:rsidR="00FF3458" w:rsidRPr="00BD477A" w:rsidRDefault="00A13AFC" w:rsidP="001C0C19">
            <w:pPr>
              <w:pStyle w:val="TexteTableau"/>
            </w:pPr>
            <w:r>
              <w:t>OK</w:t>
            </w:r>
          </w:p>
        </w:tc>
        <w:tc>
          <w:tcPr>
            <w:tcW w:w="3508" w:type="dxa"/>
          </w:tcPr>
          <w:p w14:paraId="1F4B9268" w14:textId="77777777" w:rsidR="00FF3458" w:rsidRPr="00BD477A" w:rsidRDefault="00FF3458" w:rsidP="001C0C19">
            <w:pPr>
              <w:pStyle w:val="TexteTableau"/>
            </w:pPr>
          </w:p>
        </w:tc>
      </w:tr>
      <w:tr w:rsidR="00FF3458" w:rsidRPr="00BD477A" w14:paraId="52EB267B" w14:textId="77777777" w:rsidTr="001C0C19">
        <w:trPr>
          <w:jc w:val="center"/>
        </w:trPr>
        <w:tc>
          <w:tcPr>
            <w:tcW w:w="4998" w:type="dxa"/>
          </w:tcPr>
          <w:p w14:paraId="7432E70C" w14:textId="22F23A2F" w:rsidR="00FF3458" w:rsidRPr="00BD477A" w:rsidRDefault="002341E3" w:rsidP="001C0C19">
            <w:pPr>
              <w:pStyle w:val="TexteTableau"/>
            </w:pPr>
            <w:r w:rsidRPr="00BD477A">
              <w:t>Un joueur donne un indice de couleur rouge a un autre joueur</w:t>
            </w:r>
            <w:r w:rsidR="000749DA" w:rsidRPr="00BD477A">
              <w:t>, le nombre d’indice a disposition est suffisant</w:t>
            </w:r>
          </w:p>
        </w:tc>
        <w:tc>
          <w:tcPr>
            <w:tcW w:w="4778" w:type="dxa"/>
          </w:tcPr>
          <w:p w14:paraId="5FD6B96F" w14:textId="23CA9A3E" w:rsidR="00FF3458" w:rsidRPr="00BD477A" w:rsidRDefault="008332AE" w:rsidP="001C0C19">
            <w:pPr>
              <w:pStyle w:val="TexteTableau"/>
            </w:pPr>
            <w:r w:rsidRPr="00BD477A">
              <w:t xml:space="preserve">Chez le joueur qui reçoit l’indice, la couleur rouge apparait sur chaque carte </w:t>
            </w:r>
            <w:r w:rsidR="00C071F5" w:rsidRPr="00BD477A">
              <w:t>rouge</w:t>
            </w:r>
            <w:r w:rsidRPr="00BD477A">
              <w:t xml:space="preserve"> de sa main</w:t>
            </w:r>
            <w:r w:rsidR="0029559C" w:rsidRPr="00BD477A">
              <w:t>, un indice est enlevé</w:t>
            </w:r>
          </w:p>
        </w:tc>
        <w:tc>
          <w:tcPr>
            <w:tcW w:w="1276" w:type="dxa"/>
          </w:tcPr>
          <w:p w14:paraId="4B94BDC0" w14:textId="4CD5B27C" w:rsidR="00FF3458" w:rsidRPr="00BD477A" w:rsidRDefault="00A13AFC" w:rsidP="001C0C19">
            <w:pPr>
              <w:pStyle w:val="TexteTableau"/>
            </w:pPr>
            <w:r>
              <w:t>OK</w:t>
            </w:r>
          </w:p>
        </w:tc>
        <w:tc>
          <w:tcPr>
            <w:tcW w:w="3508" w:type="dxa"/>
          </w:tcPr>
          <w:p w14:paraId="24405434" w14:textId="2D003F17" w:rsidR="00FF3458" w:rsidRPr="00BD477A" w:rsidRDefault="00531A6C" w:rsidP="001C0C19">
            <w:pPr>
              <w:pStyle w:val="TexteTableau"/>
            </w:pPr>
            <w:r w:rsidRPr="00BD477A">
              <w:t>Même test pour les autres couleurs</w:t>
            </w:r>
          </w:p>
        </w:tc>
      </w:tr>
      <w:tr w:rsidR="00FF3458" w:rsidRPr="00BD477A" w14:paraId="011826F0" w14:textId="77777777" w:rsidTr="001C0C19">
        <w:trPr>
          <w:jc w:val="center"/>
        </w:trPr>
        <w:tc>
          <w:tcPr>
            <w:tcW w:w="4998" w:type="dxa"/>
          </w:tcPr>
          <w:p w14:paraId="2230237D" w14:textId="70539D96" w:rsidR="00FF3458" w:rsidRPr="00BD477A" w:rsidRDefault="005B0DD5" w:rsidP="001C0C19">
            <w:pPr>
              <w:pStyle w:val="TexteTableau"/>
            </w:pPr>
            <w:r w:rsidRPr="00BD477A">
              <w:t xml:space="preserve">Un joueur donne un indice </w:t>
            </w:r>
            <w:r w:rsidR="00E6160A" w:rsidRPr="00BD477A">
              <w:t>du chiffre 3</w:t>
            </w:r>
            <w:r w:rsidRPr="00BD477A">
              <w:t xml:space="preserve"> a un autre joueur</w:t>
            </w:r>
            <w:r w:rsidR="001F0721" w:rsidRPr="00BD477A">
              <w:t>, le nombre d’indice a disposition est suffisant</w:t>
            </w:r>
          </w:p>
        </w:tc>
        <w:tc>
          <w:tcPr>
            <w:tcW w:w="4778" w:type="dxa"/>
          </w:tcPr>
          <w:p w14:paraId="2BCE2DFB" w14:textId="2A86FBF5" w:rsidR="00FF3458" w:rsidRPr="00BD477A" w:rsidRDefault="00065D98" w:rsidP="001C0C19">
            <w:pPr>
              <w:pStyle w:val="TexteTableau"/>
            </w:pPr>
            <w:r w:rsidRPr="00BD477A">
              <w:t>Chez le joueur qui reçoit l’indice, le nombre 3 est écrit sur l</w:t>
            </w:r>
            <w:r w:rsidR="00A24F4F" w:rsidRPr="00BD477A">
              <w:t>es cartes ayant un 3</w:t>
            </w:r>
            <w:r w:rsidR="00E71024" w:rsidRPr="00BD477A">
              <w:t xml:space="preserve"> un indice est enlevé.</w:t>
            </w:r>
          </w:p>
        </w:tc>
        <w:tc>
          <w:tcPr>
            <w:tcW w:w="1276" w:type="dxa"/>
          </w:tcPr>
          <w:p w14:paraId="1FC6B92C" w14:textId="058834FF" w:rsidR="00FF3458" w:rsidRPr="00BD477A" w:rsidRDefault="00A13AFC" w:rsidP="001C0C19">
            <w:pPr>
              <w:pStyle w:val="TexteTableau"/>
            </w:pPr>
            <w:r>
              <w:t>OK</w:t>
            </w:r>
          </w:p>
        </w:tc>
        <w:tc>
          <w:tcPr>
            <w:tcW w:w="3508" w:type="dxa"/>
          </w:tcPr>
          <w:p w14:paraId="25BA8F4C" w14:textId="4C1A10FD" w:rsidR="00FF3458" w:rsidRPr="00BD477A" w:rsidRDefault="00423A5D" w:rsidP="001C0C19">
            <w:pPr>
              <w:pStyle w:val="TexteTableau"/>
            </w:pPr>
            <w:r w:rsidRPr="00BD477A">
              <w:t>Même test pour les autres chiffres</w:t>
            </w:r>
          </w:p>
        </w:tc>
      </w:tr>
      <w:tr w:rsidR="00FF3458" w:rsidRPr="00BD477A" w14:paraId="79FE0080" w14:textId="77777777" w:rsidTr="001C0C19">
        <w:trPr>
          <w:jc w:val="center"/>
        </w:trPr>
        <w:tc>
          <w:tcPr>
            <w:tcW w:w="4998" w:type="dxa"/>
          </w:tcPr>
          <w:p w14:paraId="169A6DE0" w14:textId="4BF037FA" w:rsidR="00FF3458" w:rsidRPr="00BD477A" w:rsidRDefault="00ED33D2" w:rsidP="001C0C19">
            <w:pPr>
              <w:pStyle w:val="TexteTableau"/>
            </w:pPr>
            <w:r w:rsidRPr="00BD477A">
              <w:t xml:space="preserve">Un joueur donne un indice a un autre joueur, le nombre d’indice est insuffisant </w:t>
            </w:r>
          </w:p>
        </w:tc>
        <w:tc>
          <w:tcPr>
            <w:tcW w:w="4778" w:type="dxa"/>
          </w:tcPr>
          <w:p w14:paraId="3D75F60E" w14:textId="77777777" w:rsidR="00FF3458" w:rsidRPr="00BD477A" w:rsidRDefault="00FF3458" w:rsidP="001C0C19">
            <w:pPr>
              <w:pStyle w:val="TexteTableau"/>
            </w:pPr>
            <w:r w:rsidRPr="00BD477A">
              <w:t>Rien ne se passe</w:t>
            </w:r>
          </w:p>
        </w:tc>
        <w:tc>
          <w:tcPr>
            <w:tcW w:w="1276" w:type="dxa"/>
          </w:tcPr>
          <w:p w14:paraId="716D4798" w14:textId="3BCC754A" w:rsidR="00FF3458" w:rsidRPr="00BD477A" w:rsidRDefault="00A13AFC" w:rsidP="001C0C19">
            <w:pPr>
              <w:pStyle w:val="TexteTableau"/>
            </w:pPr>
            <w:r>
              <w:t>OK</w:t>
            </w:r>
          </w:p>
        </w:tc>
        <w:tc>
          <w:tcPr>
            <w:tcW w:w="3508" w:type="dxa"/>
          </w:tcPr>
          <w:p w14:paraId="086085E9" w14:textId="77777777" w:rsidR="00FF3458" w:rsidRPr="00BD477A" w:rsidRDefault="00FF3458" w:rsidP="001C0C19">
            <w:pPr>
              <w:pStyle w:val="TexteTableau"/>
            </w:pPr>
          </w:p>
        </w:tc>
      </w:tr>
      <w:tr w:rsidR="00FF3458" w:rsidRPr="00BD477A" w14:paraId="52645B67" w14:textId="77777777" w:rsidTr="001C0C19">
        <w:trPr>
          <w:jc w:val="center"/>
        </w:trPr>
        <w:tc>
          <w:tcPr>
            <w:tcW w:w="4998" w:type="dxa"/>
          </w:tcPr>
          <w:p w14:paraId="20662BEF" w14:textId="16C54D71" w:rsidR="00FF3458" w:rsidRPr="00BD477A" w:rsidRDefault="00ED5C47" w:rsidP="001C0C19">
            <w:pPr>
              <w:pStyle w:val="TexteTableau"/>
            </w:pPr>
            <w:r w:rsidRPr="00BD477A">
              <w:t>Un joueur donne un indice à un autre joueur, ce n’est pas à son tour de jouer</w:t>
            </w:r>
          </w:p>
        </w:tc>
        <w:tc>
          <w:tcPr>
            <w:tcW w:w="4778" w:type="dxa"/>
          </w:tcPr>
          <w:p w14:paraId="0AB02600" w14:textId="450CA1FC" w:rsidR="00FF3458" w:rsidRPr="00BD477A" w:rsidRDefault="00ED5C47" w:rsidP="001C0C19">
            <w:pPr>
              <w:pStyle w:val="TexteTableau"/>
            </w:pPr>
            <w:r w:rsidRPr="00BD477A">
              <w:t>Rien ne se passe</w:t>
            </w:r>
          </w:p>
        </w:tc>
        <w:tc>
          <w:tcPr>
            <w:tcW w:w="1276" w:type="dxa"/>
          </w:tcPr>
          <w:p w14:paraId="22AE8DFE" w14:textId="2E80D91E" w:rsidR="00FF3458" w:rsidRPr="00BD477A" w:rsidRDefault="00A13AFC" w:rsidP="001C0C19">
            <w:pPr>
              <w:pStyle w:val="TexteTableau"/>
            </w:pPr>
            <w:r>
              <w:t>OK</w:t>
            </w:r>
          </w:p>
        </w:tc>
        <w:tc>
          <w:tcPr>
            <w:tcW w:w="3508" w:type="dxa"/>
          </w:tcPr>
          <w:p w14:paraId="1D8A0166" w14:textId="77777777" w:rsidR="00FF3458" w:rsidRPr="00BD477A" w:rsidRDefault="00FF3458" w:rsidP="001C0C19">
            <w:pPr>
              <w:pStyle w:val="TexteTableau"/>
            </w:pPr>
          </w:p>
        </w:tc>
      </w:tr>
      <w:tr w:rsidR="00171A6D" w:rsidRPr="00BD477A" w14:paraId="26FC145B" w14:textId="77777777" w:rsidTr="001C0C19">
        <w:trPr>
          <w:jc w:val="center"/>
        </w:trPr>
        <w:tc>
          <w:tcPr>
            <w:tcW w:w="4998" w:type="dxa"/>
          </w:tcPr>
          <w:p w14:paraId="6F1364D8" w14:textId="3B9130BD" w:rsidR="00171A6D" w:rsidRPr="00BD477A" w:rsidRDefault="00602549" w:rsidP="00171A6D">
            <w:pPr>
              <w:pStyle w:val="TexteTableau"/>
            </w:pPr>
            <w:r w:rsidRPr="00BD477A">
              <w:t>Après avoir fait une action jouer, défausser ou donner un indice</w:t>
            </w:r>
            <w:r w:rsidR="00BC558F" w:rsidRPr="00BD477A">
              <w:t>, le joueur ayant le droit de jouer change</w:t>
            </w:r>
          </w:p>
        </w:tc>
        <w:tc>
          <w:tcPr>
            <w:tcW w:w="4778" w:type="dxa"/>
          </w:tcPr>
          <w:p w14:paraId="561097EC" w14:textId="6EFC64E9" w:rsidR="00171A6D" w:rsidRPr="00BD477A" w:rsidRDefault="000E30D9" w:rsidP="00171A6D">
            <w:pPr>
              <w:pStyle w:val="TexteTableau"/>
            </w:pPr>
            <w:r w:rsidRPr="00BD477A">
              <w:t>Le label du joueur qui peut jouer change de couleur.</w:t>
            </w:r>
          </w:p>
        </w:tc>
        <w:tc>
          <w:tcPr>
            <w:tcW w:w="1276" w:type="dxa"/>
          </w:tcPr>
          <w:p w14:paraId="55A11079" w14:textId="0B92781B" w:rsidR="00171A6D" w:rsidRPr="00BD477A" w:rsidRDefault="00A13AFC" w:rsidP="00171A6D">
            <w:pPr>
              <w:pStyle w:val="TexteTableau"/>
            </w:pPr>
            <w:r>
              <w:t>OK</w:t>
            </w:r>
          </w:p>
        </w:tc>
        <w:tc>
          <w:tcPr>
            <w:tcW w:w="3508" w:type="dxa"/>
          </w:tcPr>
          <w:p w14:paraId="1F01E6B3" w14:textId="77777777" w:rsidR="00171A6D" w:rsidRPr="00BD477A" w:rsidRDefault="00171A6D" w:rsidP="00171A6D">
            <w:pPr>
              <w:pStyle w:val="TexteTableau"/>
            </w:pPr>
          </w:p>
        </w:tc>
      </w:tr>
      <w:tr w:rsidR="00EB0B1C" w:rsidRPr="00BD477A" w14:paraId="33AB323C" w14:textId="77777777" w:rsidTr="001C0C19">
        <w:trPr>
          <w:jc w:val="center"/>
        </w:trPr>
        <w:tc>
          <w:tcPr>
            <w:tcW w:w="4998" w:type="dxa"/>
          </w:tcPr>
          <w:p w14:paraId="2FA5AACC" w14:textId="526304BE" w:rsidR="00EB0B1C" w:rsidRPr="00BD477A" w:rsidRDefault="00EB0B1C" w:rsidP="00EB0B1C">
            <w:pPr>
              <w:pStyle w:val="TexteTableau"/>
            </w:pPr>
            <w:r w:rsidRPr="00BD477A">
              <w:t>Un joueur a réussi à compléter une pile d’une couleur de 1 à 5 il manque des indices</w:t>
            </w:r>
          </w:p>
        </w:tc>
        <w:tc>
          <w:tcPr>
            <w:tcW w:w="4778" w:type="dxa"/>
          </w:tcPr>
          <w:p w14:paraId="01960F62" w14:textId="63E8FD1B" w:rsidR="00EB0B1C" w:rsidRPr="00BD477A" w:rsidRDefault="00EB0B1C" w:rsidP="00EB0B1C">
            <w:pPr>
              <w:pStyle w:val="TexteTableau"/>
            </w:pPr>
            <w:r w:rsidRPr="00BD477A">
              <w:t>Un indice s’ajoute.</w:t>
            </w:r>
          </w:p>
        </w:tc>
        <w:tc>
          <w:tcPr>
            <w:tcW w:w="1276" w:type="dxa"/>
          </w:tcPr>
          <w:p w14:paraId="74D8C9B6" w14:textId="2E69EE52" w:rsidR="00EB0B1C" w:rsidRPr="00BD477A" w:rsidRDefault="00A13AFC" w:rsidP="00EB0B1C">
            <w:pPr>
              <w:pStyle w:val="TexteTableau"/>
            </w:pPr>
            <w:r>
              <w:t>OK</w:t>
            </w:r>
          </w:p>
        </w:tc>
        <w:tc>
          <w:tcPr>
            <w:tcW w:w="3508" w:type="dxa"/>
          </w:tcPr>
          <w:p w14:paraId="3BBF4447" w14:textId="77777777" w:rsidR="00EB0B1C" w:rsidRPr="00BD477A" w:rsidRDefault="00EB0B1C" w:rsidP="00EB0B1C">
            <w:pPr>
              <w:pStyle w:val="TexteTableau"/>
            </w:pPr>
          </w:p>
        </w:tc>
      </w:tr>
      <w:tr w:rsidR="00EB0B1C" w:rsidRPr="00BD477A" w14:paraId="0C99F73C" w14:textId="77777777" w:rsidTr="001C0C19">
        <w:trPr>
          <w:jc w:val="center"/>
        </w:trPr>
        <w:tc>
          <w:tcPr>
            <w:tcW w:w="4998" w:type="dxa"/>
          </w:tcPr>
          <w:p w14:paraId="49B2E47D" w14:textId="2E09596C" w:rsidR="00EB0B1C" w:rsidRPr="00BD477A" w:rsidRDefault="00EB0B1C" w:rsidP="00EB0B1C">
            <w:pPr>
              <w:pStyle w:val="TexteTableau"/>
            </w:pPr>
            <w:r w:rsidRPr="00BD477A">
              <w:t>Un joueur a réussi à compléter une pile d’une couleur de 1 à 5 tous les indices sont encore à disposition</w:t>
            </w:r>
          </w:p>
        </w:tc>
        <w:tc>
          <w:tcPr>
            <w:tcW w:w="4778" w:type="dxa"/>
          </w:tcPr>
          <w:p w14:paraId="6EF46E31" w14:textId="33157D95" w:rsidR="00EB0B1C" w:rsidRPr="00BD477A" w:rsidRDefault="00EB0B1C" w:rsidP="00EB0B1C">
            <w:pPr>
              <w:pStyle w:val="TexteTableau"/>
            </w:pPr>
            <w:r w:rsidRPr="00BD477A">
              <w:t>La carte se déplace au bonne endroit</w:t>
            </w:r>
          </w:p>
        </w:tc>
        <w:tc>
          <w:tcPr>
            <w:tcW w:w="1276" w:type="dxa"/>
          </w:tcPr>
          <w:p w14:paraId="32344563" w14:textId="6440FF58" w:rsidR="00EB0B1C" w:rsidRPr="00BD477A" w:rsidRDefault="00A13AFC" w:rsidP="00EB0B1C">
            <w:pPr>
              <w:pStyle w:val="TexteTableau"/>
            </w:pPr>
            <w:r>
              <w:t>OK</w:t>
            </w:r>
          </w:p>
        </w:tc>
        <w:tc>
          <w:tcPr>
            <w:tcW w:w="3508" w:type="dxa"/>
          </w:tcPr>
          <w:p w14:paraId="1A56BCE9" w14:textId="77777777" w:rsidR="00EB0B1C" w:rsidRPr="00BD477A" w:rsidRDefault="00EB0B1C" w:rsidP="00EB0B1C">
            <w:pPr>
              <w:pStyle w:val="TexteTableau"/>
            </w:pPr>
          </w:p>
        </w:tc>
      </w:tr>
      <w:tr w:rsidR="00F23496" w:rsidRPr="00BD477A" w14:paraId="36610CEF" w14:textId="77777777" w:rsidTr="001C0C19">
        <w:trPr>
          <w:jc w:val="center"/>
        </w:trPr>
        <w:tc>
          <w:tcPr>
            <w:tcW w:w="4998" w:type="dxa"/>
          </w:tcPr>
          <w:p w14:paraId="00A2C7F7" w14:textId="22FA20A4" w:rsidR="00F23496" w:rsidRPr="00BD477A" w:rsidRDefault="00F23496" w:rsidP="00EB0B1C">
            <w:pPr>
              <w:pStyle w:val="TexteTableau"/>
            </w:pPr>
            <w:r w:rsidRPr="00BD477A">
              <w:t>Un joueur a appuyé sur le bouton abandonner</w:t>
            </w:r>
          </w:p>
        </w:tc>
        <w:tc>
          <w:tcPr>
            <w:tcW w:w="4778" w:type="dxa"/>
          </w:tcPr>
          <w:p w14:paraId="7FDDFD1C" w14:textId="07B0A2EA" w:rsidR="00F23496" w:rsidRPr="00BD477A" w:rsidRDefault="00F23496" w:rsidP="00EB0B1C">
            <w:pPr>
              <w:pStyle w:val="TexteTableau"/>
            </w:pPr>
            <w:r w:rsidRPr="00BD477A">
              <w:t xml:space="preserve">La partie s’arrête, </w:t>
            </w:r>
            <w:r w:rsidR="00C3596C" w:rsidRPr="00BD477A">
              <w:t>le formulaire de fin de partie s’affiche</w:t>
            </w:r>
          </w:p>
        </w:tc>
        <w:tc>
          <w:tcPr>
            <w:tcW w:w="1276" w:type="dxa"/>
          </w:tcPr>
          <w:p w14:paraId="024405BA" w14:textId="45B26DD4" w:rsidR="00F23496" w:rsidRPr="00BD477A" w:rsidRDefault="00A13AFC" w:rsidP="00EB0B1C">
            <w:pPr>
              <w:pStyle w:val="TexteTableau"/>
            </w:pPr>
            <w:r>
              <w:t>OK</w:t>
            </w:r>
          </w:p>
        </w:tc>
        <w:tc>
          <w:tcPr>
            <w:tcW w:w="3508" w:type="dxa"/>
          </w:tcPr>
          <w:p w14:paraId="069C5477" w14:textId="77777777" w:rsidR="00F23496" w:rsidRPr="00BD477A" w:rsidRDefault="00F23496" w:rsidP="00EB0B1C">
            <w:pPr>
              <w:pStyle w:val="TexteTableau"/>
            </w:pPr>
          </w:p>
        </w:tc>
      </w:tr>
    </w:tbl>
    <w:p w14:paraId="119B4FBD" w14:textId="5715CD3D" w:rsidR="00F269CA" w:rsidRPr="00BD477A" w:rsidRDefault="00F269CA" w:rsidP="00A6723B">
      <w:pPr>
        <w:pStyle w:val="Texte"/>
      </w:pPr>
    </w:p>
    <w:tbl>
      <w:tblPr>
        <w:tblStyle w:val="Grilledutableau"/>
        <w:tblW w:w="0" w:type="auto"/>
        <w:jc w:val="center"/>
        <w:tblLook w:val="04A0" w:firstRow="1" w:lastRow="0" w:firstColumn="1" w:lastColumn="0" w:noHBand="0" w:noVBand="1"/>
      </w:tblPr>
      <w:tblGrid>
        <w:gridCol w:w="4998"/>
        <w:gridCol w:w="4778"/>
        <w:gridCol w:w="1276"/>
        <w:gridCol w:w="3508"/>
      </w:tblGrid>
      <w:tr w:rsidR="00F269CA" w:rsidRPr="00BD477A" w14:paraId="55F8445A" w14:textId="77777777" w:rsidTr="001C0C19">
        <w:trPr>
          <w:jc w:val="center"/>
        </w:trPr>
        <w:tc>
          <w:tcPr>
            <w:tcW w:w="4998" w:type="dxa"/>
            <w:shd w:val="clear" w:color="auto" w:fill="BFBFBF" w:themeFill="background1" w:themeFillShade="BF"/>
            <w:vAlign w:val="center"/>
          </w:tcPr>
          <w:p w14:paraId="0C55E127" w14:textId="77777777" w:rsidR="00F269CA" w:rsidRPr="00BD477A" w:rsidRDefault="00F269CA" w:rsidP="001C0C19">
            <w:pPr>
              <w:pStyle w:val="TitreTableau"/>
              <w:rPr>
                <w:sz w:val="22"/>
              </w:rPr>
            </w:pPr>
            <w:r w:rsidRPr="00BD477A">
              <w:lastRenderedPageBreak/>
              <w:t>Test à effectuer</w:t>
            </w:r>
          </w:p>
        </w:tc>
        <w:tc>
          <w:tcPr>
            <w:tcW w:w="4778" w:type="dxa"/>
            <w:shd w:val="clear" w:color="auto" w:fill="BFBFBF" w:themeFill="background1" w:themeFillShade="BF"/>
            <w:vAlign w:val="center"/>
          </w:tcPr>
          <w:p w14:paraId="55AB5C6C" w14:textId="77777777" w:rsidR="00F269CA" w:rsidRPr="00BD477A" w:rsidRDefault="00F269CA" w:rsidP="001C0C19">
            <w:pPr>
              <w:pStyle w:val="TitreTableau"/>
            </w:pPr>
            <w:r w:rsidRPr="00BD477A">
              <w:t>Résultat escompté</w:t>
            </w:r>
          </w:p>
        </w:tc>
        <w:tc>
          <w:tcPr>
            <w:tcW w:w="1276" w:type="dxa"/>
            <w:shd w:val="clear" w:color="auto" w:fill="BFBFBF" w:themeFill="background1" w:themeFillShade="BF"/>
            <w:vAlign w:val="center"/>
          </w:tcPr>
          <w:p w14:paraId="2A059179" w14:textId="77777777" w:rsidR="00F269CA" w:rsidRPr="00BD477A" w:rsidRDefault="00F269CA" w:rsidP="001C0C19">
            <w:pPr>
              <w:pStyle w:val="TitreTableau"/>
              <w:rPr>
                <w:sz w:val="22"/>
              </w:rPr>
            </w:pPr>
            <w:r w:rsidRPr="00BD477A">
              <w:t>Résultat obtenu</w:t>
            </w:r>
          </w:p>
        </w:tc>
        <w:tc>
          <w:tcPr>
            <w:tcW w:w="3508" w:type="dxa"/>
            <w:shd w:val="clear" w:color="auto" w:fill="BFBFBF" w:themeFill="background1" w:themeFillShade="BF"/>
            <w:vAlign w:val="center"/>
          </w:tcPr>
          <w:p w14:paraId="32AA9A90" w14:textId="633BA630" w:rsidR="00F269CA" w:rsidRPr="00BD477A" w:rsidRDefault="00197E2E" w:rsidP="001C0C19">
            <w:pPr>
              <w:pStyle w:val="TitreTableau"/>
              <w:rPr>
                <w:sz w:val="22"/>
              </w:rPr>
            </w:pPr>
            <w:r>
              <w:t>Commentaires</w:t>
            </w:r>
          </w:p>
        </w:tc>
      </w:tr>
      <w:tr w:rsidR="00F269CA" w:rsidRPr="00BD477A" w14:paraId="3038A6D2" w14:textId="77777777" w:rsidTr="001C0C19">
        <w:trPr>
          <w:jc w:val="center"/>
        </w:trPr>
        <w:tc>
          <w:tcPr>
            <w:tcW w:w="4998" w:type="dxa"/>
          </w:tcPr>
          <w:p w14:paraId="306319D2" w14:textId="2915AF46" w:rsidR="00F269CA" w:rsidRPr="00BD477A" w:rsidRDefault="001030A4" w:rsidP="001C0C19">
            <w:pPr>
              <w:pStyle w:val="TexteTableau"/>
            </w:pPr>
            <w:r w:rsidRPr="00BD477A">
              <w:t>Il n’y a plus de carte dans la pioche</w:t>
            </w:r>
            <w:r w:rsidR="00734ABA">
              <w:t xml:space="preserve"> et une action demande au joueur de piocher</w:t>
            </w:r>
          </w:p>
        </w:tc>
        <w:tc>
          <w:tcPr>
            <w:tcW w:w="4778" w:type="dxa"/>
          </w:tcPr>
          <w:p w14:paraId="64E2610F" w14:textId="19F58B5A" w:rsidR="00F269CA" w:rsidRPr="00BD477A" w:rsidRDefault="007F541F" w:rsidP="001C0C19">
            <w:pPr>
              <w:pStyle w:val="TexteTableau"/>
            </w:pPr>
            <w:r w:rsidRPr="00BD477A">
              <w:t>La partie s’arrête, le formulaire de fin de partie s’affiche</w:t>
            </w:r>
          </w:p>
        </w:tc>
        <w:tc>
          <w:tcPr>
            <w:tcW w:w="1276" w:type="dxa"/>
          </w:tcPr>
          <w:p w14:paraId="5BB25922" w14:textId="5F3F8B8D" w:rsidR="00F269CA" w:rsidRPr="00BD477A" w:rsidRDefault="00A13AFC" w:rsidP="001C0C19">
            <w:pPr>
              <w:pStyle w:val="TexteTableau"/>
            </w:pPr>
            <w:r>
              <w:t>OK</w:t>
            </w:r>
          </w:p>
        </w:tc>
        <w:tc>
          <w:tcPr>
            <w:tcW w:w="3508" w:type="dxa"/>
          </w:tcPr>
          <w:p w14:paraId="641261A3" w14:textId="77777777" w:rsidR="00F269CA" w:rsidRPr="00BD477A" w:rsidRDefault="00F269CA" w:rsidP="001C0C19">
            <w:pPr>
              <w:pStyle w:val="TexteTableau"/>
            </w:pPr>
          </w:p>
        </w:tc>
      </w:tr>
      <w:tr w:rsidR="002F2691" w:rsidRPr="00BD477A" w14:paraId="5DC7FA48" w14:textId="77777777" w:rsidTr="001C0C19">
        <w:trPr>
          <w:jc w:val="center"/>
        </w:trPr>
        <w:tc>
          <w:tcPr>
            <w:tcW w:w="4998" w:type="dxa"/>
          </w:tcPr>
          <w:p w14:paraId="1F9E93AA" w14:textId="6AE76C60" w:rsidR="002F2691" w:rsidRPr="00BD477A" w:rsidRDefault="002F2691" w:rsidP="001C0C19">
            <w:pPr>
              <w:pStyle w:val="TexteTableau"/>
            </w:pPr>
            <w:r w:rsidRPr="00BD477A">
              <w:t>Il n’y a plus de carte dans la pioche</w:t>
            </w:r>
            <w:r>
              <w:t xml:space="preserve"> et une action ne demande pas au joueur de piocher</w:t>
            </w:r>
          </w:p>
        </w:tc>
        <w:tc>
          <w:tcPr>
            <w:tcW w:w="4778" w:type="dxa"/>
          </w:tcPr>
          <w:p w14:paraId="219391D7" w14:textId="1C400737" w:rsidR="002F2691" w:rsidRPr="00BD477A" w:rsidRDefault="002F2691" w:rsidP="001C0C19">
            <w:pPr>
              <w:pStyle w:val="TexteTableau"/>
            </w:pPr>
            <w:r>
              <w:t>L’action se fait sans poser de problème</w:t>
            </w:r>
          </w:p>
        </w:tc>
        <w:tc>
          <w:tcPr>
            <w:tcW w:w="1276" w:type="dxa"/>
          </w:tcPr>
          <w:p w14:paraId="354E979C" w14:textId="697A25FE" w:rsidR="002F2691" w:rsidRPr="00BD477A" w:rsidRDefault="00A13AFC" w:rsidP="001C0C19">
            <w:pPr>
              <w:pStyle w:val="TexteTableau"/>
            </w:pPr>
            <w:r>
              <w:t>OK</w:t>
            </w:r>
          </w:p>
        </w:tc>
        <w:tc>
          <w:tcPr>
            <w:tcW w:w="3508" w:type="dxa"/>
          </w:tcPr>
          <w:p w14:paraId="231AFF7C" w14:textId="77777777" w:rsidR="002F2691" w:rsidRPr="00BD477A" w:rsidRDefault="002F2691" w:rsidP="001C0C19">
            <w:pPr>
              <w:pStyle w:val="TexteTableau"/>
            </w:pPr>
          </w:p>
        </w:tc>
      </w:tr>
      <w:tr w:rsidR="00F269CA" w:rsidRPr="00BD477A" w14:paraId="0B85C28F" w14:textId="77777777" w:rsidTr="001C0C19">
        <w:trPr>
          <w:jc w:val="center"/>
        </w:trPr>
        <w:tc>
          <w:tcPr>
            <w:tcW w:w="4998" w:type="dxa"/>
          </w:tcPr>
          <w:p w14:paraId="0864A2C1" w14:textId="65469E46" w:rsidR="00F269CA" w:rsidRPr="00BD477A" w:rsidRDefault="00DF2CD0" w:rsidP="001C0C19">
            <w:pPr>
              <w:pStyle w:val="TexteTableau"/>
            </w:pPr>
            <w:r w:rsidRPr="00BD477A">
              <w:t>Après avoir jou</w:t>
            </w:r>
            <w:r w:rsidR="005E7375" w:rsidRPr="00BD477A">
              <w:t>é</w:t>
            </w:r>
            <w:r w:rsidRPr="00BD477A">
              <w:t xml:space="preserve"> une carte qui n’est pas valide, le nombre max de faute a été dépassé</w:t>
            </w:r>
          </w:p>
        </w:tc>
        <w:tc>
          <w:tcPr>
            <w:tcW w:w="4778" w:type="dxa"/>
          </w:tcPr>
          <w:p w14:paraId="17C47F23" w14:textId="2EB80F42" w:rsidR="00F269CA" w:rsidRPr="00BD477A" w:rsidRDefault="00EA707A" w:rsidP="001C0C19">
            <w:pPr>
              <w:pStyle w:val="TexteTableau"/>
            </w:pPr>
            <w:r w:rsidRPr="00BD477A">
              <w:t>La partie s’arrête, le formulaire de fin de partie s’affiche</w:t>
            </w:r>
          </w:p>
        </w:tc>
        <w:tc>
          <w:tcPr>
            <w:tcW w:w="1276" w:type="dxa"/>
          </w:tcPr>
          <w:p w14:paraId="684E1DF4" w14:textId="25059364" w:rsidR="00F269CA" w:rsidRPr="00BD477A" w:rsidRDefault="00A13AFC" w:rsidP="001C0C19">
            <w:pPr>
              <w:pStyle w:val="TexteTableau"/>
            </w:pPr>
            <w:r>
              <w:t>OK</w:t>
            </w:r>
          </w:p>
        </w:tc>
        <w:tc>
          <w:tcPr>
            <w:tcW w:w="3508" w:type="dxa"/>
          </w:tcPr>
          <w:p w14:paraId="17E01B58" w14:textId="77777777" w:rsidR="00F269CA" w:rsidRPr="00BD477A" w:rsidRDefault="00F269CA" w:rsidP="001C0C19">
            <w:pPr>
              <w:pStyle w:val="TexteTableau"/>
            </w:pPr>
          </w:p>
        </w:tc>
      </w:tr>
      <w:tr w:rsidR="00F269CA" w:rsidRPr="00BD477A" w14:paraId="408C116E" w14:textId="77777777" w:rsidTr="001C0C19">
        <w:trPr>
          <w:jc w:val="center"/>
        </w:trPr>
        <w:tc>
          <w:tcPr>
            <w:tcW w:w="4998" w:type="dxa"/>
          </w:tcPr>
          <w:p w14:paraId="25859548" w14:textId="13CA5BF0" w:rsidR="00F269CA" w:rsidRPr="00BD477A" w:rsidRDefault="0082364D" w:rsidP="001C0C19">
            <w:pPr>
              <w:pStyle w:val="TexteTableau"/>
            </w:pPr>
            <w:r w:rsidRPr="00BD477A">
              <w:t>Toute les piles ont été rempli avec les chiffres de 1-5</w:t>
            </w:r>
          </w:p>
        </w:tc>
        <w:tc>
          <w:tcPr>
            <w:tcW w:w="4778" w:type="dxa"/>
          </w:tcPr>
          <w:p w14:paraId="10BCC0E1" w14:textId="2B7F0F29" w:rsidR="00F269CA" w:rsidRPr="00BD477A" w:rsidRDefault="00B85A96" w:rsidP="001C0C19">
            <w:pPr>
              <w:pStyle w:val="TexteTableau"/>
            </w:pPr>
            <w:r w:rsidRPr="00BD477A">
              <w:t>La partie s’arrête, le formulaire de fin de partie s’affiche</w:t>
            </w:r>
          </w:p>
        </w:tc>
        <w:tc>
          <w:tcPr>
            <w:tcW w:w="1276" w:type="dxa"/>
          </w:tcPr>
          <w:p w14:paraId="3440236C" w14:textId="6CFEC44A" w:rsidR="00F269CA" w:rsidRPr="00BD477A" w:rsidRDefault="00A13AFC" w:rsidP="001C0C19">
            <w:pPr>
              <w:pStyle w:val="TexteTableau"/>
            </w:pPr>
            <w:r>
              <w:t>OK</w:t>
            </w:r>
          </w:p>
        </w:tc>
        <w:tc>
          <w:tcPr>
            <w:tcW w:w="3508" w:type="dxa"/>
          </w:tcPr>
          <w:p w14:paraId="1B9BBC1B" w14:textId="7E7E9646" w:rsidR="00F269CA" w:rsidRPr="00BD477A" w:rsidRDefault="00F269CA" w:rsidP="001C0C19">
            <w:pPr>
              <w:pStyle w:val="TexteTableau"/>
            </w:pPr>
          </w:p>
        </w:tc>
      </w:tr>
      <w:tr w:rsidR="00F269CA" w:rsidRPr="00BD477A" w14:paraId="5CAB71EA" w14:textId="77777777" w:rsidTr="001C0C19">
        <w:trPr>
          <w:jc w:val="center"/>
        </w:trPr>
        <w:tc>
          <w:tcPr>
            <w:tcW w:w="4998" w:type="dxa"/>
          </w:tcPr>
          <w:p w14:paraId="58857696" w14:textId="4ABC0640" w:rsidR="00F269CA" w:rsidRPr="00BD477A" w:rsidRDefault="008C23BC" w:rsidP="001C0C19">
            <w:pPr>
              <w:pStyle w:val="TexteTableau"/>
            </w:pPr>
            <w:r>
              <w:t>Le joueur essaie de jouer une carte alors que la partie est terminé</w:t>
            </w:r>
          </w:p>
        </w:tc>
        <w:tc>
          <w:tcPr>
            <w:tcW w:w="4778" w:type="dxa"/>
          </w:tcPr>
          <w:p w14:paraId="1323393A" w14:textId="6C58CA47" w:rsidR="00F269CA" w:rsidRPr="00BD477A" w:rsidRDefault="00A65759" w:rsidP="001C0C19">
            <w:pPr>
              <w:pStyle w:val="TexteTableau"/>
            </w:pPr>
            <w:r>
              <w:t>Rien ne se</w:t>
            </w:r>
            <w:r w:rsidR="00C85ADF">
              <w:t xml:space="preserve"> </w:t>
            </w:r>
            <w:r>
              <w:t>passe</w:t>
            </w:r>
          </w:p>
        </w:tc>
        <w:tc>
          <w:tcPr>
            <w:tcW w:w="1276" w:type="dxa"/>
          </w:tcPr>
          <w:p w14:paraId="49572CA7" w14:textId="6A195DA4" w:rsidR="00F269CA" w:rsidRPr="00BD477A" w:rsidRDefault="00A13AFC" w:rsidP="001C0C19">
            <w:pPr>
              <w:pStyle w:val="TexteTableau"/>
            </w:pPr>
            <w:r>
              <w:t>OK</w:t>
            </w:r>
          </w:p>
        </w:tc>
        <w:tc>
          <w:tcPr>
            <w:tcW w:w="3508" w:type="dxa"/>
          </w:tcPr>
          <w:p w14:paraId="3058E08E" w14:textId="0F0B19CC" w:rsidR="00F269CA" w:rsidRPr="00BD477A" w:rsidRDefault="00F269CA" w:rsidP="001C0C19">
            <w:pPr>
              <w:pStyle w:val="TexteTableau"/>
            </w:pPr>
          </w:p>
        </w:tc>
      </w:tr>
    </w:tbl>
    <w:p w14:paraId="5733F872" w14:textId="7E9C79E7" w:rsidR="004066D0" w:rsidRPr="00BD477A" w:rsidRDefault="00855B05" w:rsidP="003640DA">
      <w:pPr>
        <w:pStyle w:val="Titre30"/>
      </w:pPr>
      <w:bookmarkStart w:id="35" w:name="_Toc103869944"/>
      <w:r w:rsidRPr="00BD477A">
        <w:t>Déconnexion</w:t>
      </w:r>
      <w:bookmarkEnd w:id="35"/>
    </w:p>
    <w:tbl>
      <w:tblPr>
        <w:tblStyle w:val="Grilledutableau"/>
        <w:tblW w:w="0" w:type="auto"/>
        <w:jc w:val="center"/>
        <w:tblLook w:val="04A0" w:firstRow="1" w:lastRow="0" w:firstColumn="1" w:lastColumn="0" w:noHBand="0" w:noVBand="1"/>
      </w:tblPr>
      <w:tblGrid>
        <w:gridCol w:w="4998"/>
        <w:gridCol w:w="4778"/>
        <w:gridCol w:w="1276"/>
        <w:gridCol w:w="3508"/>
      </w:tblGrid>
      <w:tr w:rsidR="004066D0" w:rsidRPr="00BD477A" w14:paraId="727B658C" w14:textId="77777777" w:rsidTr="001C0C19">
        <w:trPr>
          <w:jc w:val="center"/>
        </w:trPr>
        <w:tc>
          <w:tcPr>
            <w:tcW w:w="4998" w:type="dxa"/>
            <w:shd w:val="clear" w:color="auto" w:fill="BFBFBF" w:themeFill="background1" w:themeFillShade="BF"/>
            <w:vAlign w:val="center"/>
          </w:tcPr>
          <w:p w14:paraId="1A427A05" w14:textId="77777777" w:rsidR="004066D0" w:rsidRPr="00BD477A" w:rsidRDefault="004066D0" w:rsidP="001C0C19">
            <w:pPr>
              <w:pStyle w:val="TitreTableau"/>
              <w:rPr>
                <w:sz w:val="22"/>
              </w:rPr>
            </w:pPr>
            <w:r w:rsidRPr="00BD477A">
              <w:t>Test à effectuer</w:t>
            </w:r>
          </w:p>
        </w:tc>
        <w:tc>
          <w:tcPr>
            <w:tcW w:w="4778" w:type="dxa"/>
            <w:shd w:val="clear" w:color="auto" w:fill="BFBFBF" w:themeFill="background1" w:themeFillShade="BF"/>
            <w:vAlign w:val="center"/>
          </w:tcPr>
          <w:p w14:paraId="034FDD20" w14:textId="77777777" w:rsidR="004066D0" w:rsidRPr="00BD477A" w:rsidRDefault="004066D0" w:rsidP="001C0C19">
            <w:pPr>
              <w:pStyle w:val="TitreTableau"/>
            </w:pPr>
            <w:r w:rsidRPr="00BD477A">
              <w:t>Résultat escompté</w:t>
            </w:r>
          </w:p>
        </w:tc>
        <w:tc>
          <w:tcPr>
            <w:tcW w:w="1276" w:type="dxa"/>
            <w:shd w:val="clear" w:color="auto" w:fill="BFBFBF" w:themeFill="background1" w:themeFillShade="BF"/>
            <w:vAlign w:val="center"/>
          </w:tcPr>
          <w:p w14:paraId="29E2B6CB" w14:textId="77777777" w:rsidR="004066D0" w:rsidRPr="00BD477A" w:rsidRDefault="004066D0" w:rsidP="001C0C19">
            <w:pPr>
              <w:pStyle w:val="TitreTableau"/>
              <w:rPr>
                <w:sz w:val="22"/>
              </w:rPr>
            </w:pPr>
            <w:r w:rsidRPr="00BD477A">
              <w:t>Résultat obtenu</w:t>
            </w:r>
          </w:p>
        </w:tc>
        <w:tc>
          <w:tcPr>
            <w:tcW w:w="3508" w:type="dxa"/>
            <w:shd w:val="clear" w:color="auto" w:fill="BFBFBF" w:themeFill="background1" w:themeFillShade="BF"/>
            <w:vAlign w:val="center"/>
          </w:tcPr>
          <w:p w14:paraId="798B5CFE" w14:textId="3881892C" w:rsidR="004066D0" w:rsidRPr="00BD477A" w:rsidRDefault="00197E2E" w:rsidP="001C0C19">
            <w:pPr>
              <w:pStyle w:val="TitreTableau"/>
              <w:rPr>
                <w:sz w:val="22"/>
              </w:rPr>
            </w:pPr>
            <w:r>
              <w:t>Commentaires</w:t>
            </w:r>
          </w:p>
        </w:tc>
      </w:tr>
      <w:tr w:rsidR="004066D0" w:rsidRPr="00BD477A" w14:paraId="21277073" w14:textId="77777777" w:rsidTr="001C0C19">
        <w:trPr>
          <w:jc w:val="center"/>
        </w:trPr>
        <w:tc>
          <w:tcPr>
            <w:tcW w:w="4998" w:type="dxa"/>
          </w:tcPr>
          <w:p w14:paraId="02F38DA5" w14:textId="455FB7FF" w:rsidR="004066D0" w:rsidRPr="00BD477A" w:rsidRDefault="00F21E9D" w:rsidP="001C0C19">
            <w:pPr>
              <w:pStyle w:val="TexteTableau"/>
            </w:pPr>
            <w:r w:rsidRPr="00BD477A">
              <w:t>Le serveur s’</w:t>
            </w:r>
            <w:r w:rsidR="00144007" w:rsidRPr="00BD477A">
              <w:t>arrête</w:t>
            </w:r>
          </w:p>
        </w:tc>
        <w:tc>
          <w:tcPr>
            <w:tcW w:w="4778" w:type="dxa"/>
          </w:tcPr>
          <w:p w14:paraId="548DA811" w14:textId="78CFB64C" w:rsidR="004066D0" w:rsidRPr="00BD477A" w:rsidRDefault="00144007" w:rsidP="001C0C19">
            <w:pPr>
              <w:pStyle w:val="TexteTableau"/>
            </w:pPr>
            <w:r w:rsidRPr="00BD477A">
              <w:t xml:space="preserve">Un message est affiché sur </w:t>
            </w:r>
            <w:r w:rsidR="00A670F7" w:rsidRPr="00BD477A">
              <w:t>les clients</w:t>
            </w:r>
            <w:r w:rsidRPr="00BD477A">
              <w:t>, la partie s’</w:t>
            </w:r>
            <w:r w:rsidR="00A670F7" w:rsidRPr="00BD477A">
              <w:t>arrête</w:t>
            </w:r>
          </w:p>
        </w:tc>
        <w:tc>
          <w:tcPr>
            <w:tcW w:w="1276" w:type="dxa"/>
          </w:tcPr>
          <w:p w14:paraId="597565B3" w14:textId="72A6FF52" w:rsidR="004066D0" w:rsidRPr="00BD477A" w:rsidRDefault="00A13AFC" w:rsidP="001C0C19">
            <w:pPr>
              <w:pStyle w:val="TexteTableau"/>
            </w:pPr>
            <w:r>
              <w:t>OK</w:t>
            </w:r>
          </w:p>
        </w:tc>
        <w:tc>
          <w:tcPr>
            <w:tcW w:w="3508" w:type="dxa"/>
          </w:tcPr>
          <w:p w14:paraId="07CB667D" w14:textId="77777777" w:rsidR="004066D0" w:rsidRPr="00BD477A" w:rsidRDefault="004066D0" w:rsidP="001C0C19">
            <w:pPr>
              <w:pStyle w:val="TexteTableau"/>
            </w:pPr>
          </w:p>
        </w:tc>
      </w:tr>
      <w:tr w:rsidR="004066D0" w:rsidRPr="00BD477A" w14:paraId="235520E0" w14:textId="77777777" w:rsidTr="001C0C19">
        <w:trPr>
          <w:jc w:val="center"/>
        </w:trPr>
        <w:tc>
          <w:tcPr>
            <w:tcW w:w="4998" w:type="dxa"/>
          </w:tcPr>
          <w:p w14:paraId="0111B79C" w14:textId="233938B8" w:rsidR="004066D0" w:rsidRPr="00BD477A" w:rsidRDefault="00B25ED6" w:rsidP="001C0C19">
            <w:pPr>
              <w:pStyle w:val="TexteTableau"/>
            </w:pPr>
            <w:r w:rsidRPr="00BD477A">
              <w:t>Un client quitte la partie</w:t>
            </w:r>
            <w:r w:rsidR="005502F6">
              <w:t xml:space="preserve">, il </w:t>
            </w:r>
            <w:r w:rsidR="009C0142">
              <w:t>revient</w:t>
            </w:r>
            <w:r w:rsidR="005502F6">
              <w:t xml:space="preserve"> au bout de 30 seconde</w:t>
            </w:r>
          </w:p>
        </w:tc>
        <w:tc>
          <w:tcPr>
            <w:tcW w:w="4778" w:type="dxa"/>
          </w:tcPr>
          <w:p w14:paraId="1FBD8842" w14:textId="5934882B" w:rsidR="004066D0" w:rsidRPr="00BD477A" w:rsidRDefault="009C0142" w:rsidP="001C0C19">
            <w:pPr>
              <w:pStyle w:val="TexteTableau"/>
            </w:pPr>
            <w:r>
              <w:t xml:space="preserve">Un </w:t>
            </w:r>
            <w:r w:rsidR="001121CD">
              <w:t>T</w:t>
            </w:r>
            <w:r>
              <w:t xml:space="preserve">imer </w:t>
            </w:r>
            <w:r w:rsidR="00E94643">
              <w:t xml:space="preserve">de 30 sec </w:t>
            </w:r>
            <w:r>
              <w:t xml:space="preserve">apparait, </w:t>
            </w:r>
            <w:r w:rsidR="00E94643">
              <w:t>dès que l’utilisateur se connecte, la partie reprend</w:t>
            </w:r>
          </w:p>
        </w:tc>
        <w:tc>
          <w:tcPr>
            <w:tcW w:w="1276" w:type="dxa"/>
          </w:tcPr>
          <w:p w14:paraId="45210260" w14:textId="4A634F94" w:rsidR="004066D0" w:rsidRPr="00BD477A" w:rsidRDefault="00D56EF7" w:rsidP="001C0C19">
            <w:pPr>
              <w:pStyle w:val="TexteTableau"/>
            </w:pPr>
            <w:r>
              <w:t>KO</w:t>
            </w:r>
          </w:p>
        </w:tc>
        <w:tc>
          <w:tcPr>
            <w:tcW w:w="3508" w:type="dxa"/>
          </w:tcPr>
          <w:p w14:paraId="1E64FD46" w14:textId="19BA5860" w:rsidR="004066D0" w:rsidRPr="00BD477A" w:rsidRDefault="00D56EF7" w:rsidP="001C0C19">
            <w:pPr>
              <w:pStyle w:val="TexteTableau"/>
            </w:pPr>
            <w:r>
              <w:t xml:space="preserve">La gestion des reconnexions </w:t>
            </w:r>
            <w:r w:rsidR="00B26384">
              <w:t>n’a</w:t>
            </w:r>
            <w:r>
              <w:t xml:space="preserve"> pas pu être mise en place</w:t>
            </w:r>
          </w:p>
        </w:tc>
      </w:tr>
      <w:tr w:rsidR="004066D0" w:rsidRPr="00BD477A" w14:paraId="19897891" w14:textId="77777777" w:rsidTr="001C0C19">
        <w:trPr>
          <w:jc w:val="center"/>
        </w:trPr>
        <w:tc>
          <w:tcPr>
            <w:tcW w:w="4998" w:type="dxa"/>
          </w:tcPr>
          <w:p w14:paraId="5040DE44" w14:textId="15631859" w:rsidR="004066D0" w:rsidRPr="00BD477A" w:rsidRDefault="005E4C7F" w:rsidP="001C0C19">
            <w:pPr>
              <w:pStyle w:val="TexteTableau"/>
            </w:pPr>
            <w:r w:rsidRPr="00BD477A">
              <w:t>Un client quitte la partie</w:t>
            </w:r>
            <w:r>
              <w:t>, il ne revient pas au bout de 30 seconde</w:t>
            </w:r>
          </w:p>
        </w:tc>
        <w:tc>
          <w:tcPr>
            <w:tcW w:w="4778" w:type="dxa"/>
          </w:tcPr>
          <w:p w14:paraId="639BB749" w14:textId="1D44D55D" w:rsidR="004066D0" w:rsidRPr="00BD477A" w:rsidRDefault="00E94643" w:rsidP="001C0C19">
            <w:pPr>
              <w:pStyle w:val="TexteTableau"/>
            </w:pPr>
            <w:r>
              <w:t xml:space="preserve">Un </w:t>
            </w:r>
            <w:r w:rsidR="001121CD">
              <w:t>T</w:t>
            </w:r>
            <w:r>
              <w:t xml:space="preserve">imer </w:t>
            </w:r>
            <w:r w:rsidR="004C7111">
              <w:t xml:space="preserve">de 30 sec </w:t>
            </w:r>
            <w:r>
              <w:t xml:space="preserve">apparait, au bout de </w:t>
            </w:r>
            <w:r w:rsidR="004C7111">
              <w:t>30sec, le formulaire de fin de partie apparait</w:t>
            </w:r>
          </w:p>
        </w:tc>
        <w:tc>
          <w:tcPr>
            <w:tcW w:w="1276" w:type="dxa"/>
          </w:tcPr>
          <w:p w14:paraId="67D34A87" w14:textId="559AEDD0" w:rsidR="004066D0" w:rsidRPr="00BD477A" w:rsidRDefault="00D56EF7" w:rsidP="001C0C19">
            <w:pPr>
              <w:pStyle w:val="TexteTableau"/>
            </w:pPr>
            <w:r>
              <w:t>KO</w:t>
            </w:r>
          </w:p>
        </w:tc>
        <w:tc>
          <w:tcPr>
            <w:tcW w:w="3508" w:type="dxa"/>
          </w:tcPr>
          <w:p w14:paraId="2FDF032C" w14:textId="0FEE5309" w:rsidR="004066D0" w:rsidRPr="00BD477A" w:rsidRDefault="007205BF" w:rsidP="001C0C19">
            <w:pPr>
              <w:pStyle w:val="TexteTableau"/>
            </w:pPr>
            <w:r>
              <w:t>La gestion des reconnexions n’a pas pu être mise en place</w:t>
            </w:r>
          </w:p>
        </w:tc>
      </w:tr>
      <w:tr w:rsidR="00E7514E" w:rsidRPr="00BD477A" w14:paraId="2DB66F4D" w14:textId="77777777" w:rsidTr="001C0C19">
        <w:trPr>
          <w:jc w:val="center"/>
        </w:trPr>
        <w:tc>
          <w:tcPr>
            <w:tcW w:w="4998" w:type="dxa"/>
          </w:tcPr>
          <w:p w14:paraId="66187665" w14:textId="77777777" w:rsidR="00E7514E" w:rsidRPr="00BD477A" w:rsidRDefault="00E7514E" w:rsidP="001C0C19">
            <w:pPr>
              <w:pStyle w:val="TexteTableau"/>
            </w:pPr>
          </w:p>
        </w:tc>
        <w:tc>
          <w:tcPr>
            <w:tcW w:w="4778" w:type="dxa"/>
          </w:tcPr>
          <w:p w14:paraId="5382EBEA" w14:textId="77777777" w:rsidR="00E7514E" w:rsidRDefault="00E7514E" w:rsidP="001C0C19">
            <w:pPr>
              <w:pStyle w:val="TexteTableau"/>
            </w:pPr>
          </w:p>
        </w:tc>
        <w:tc>
          <w:tcPr>
            <w:tcW w:w="1276" w:type="dxa"/>
          </w:tcPr>
          <w:p w14:paraId="60A14713" w14:textId="77777777" w:rsidR="00E7514E" w:rsidRDefault="00E7514E" w:rsidP="001C0C19">
            <w:pPr>
              <w:pStyle w:val="TexteTableau"/>
            </w:pPr>
          </w:p>
        </w:tc>
        <w:tc>
          <w:tcPr>
            <w:tcW w:w="3508" w:type="dxa"/>
          </w:tcPr>
          <w:p w14:paraId="2630804A" w14:textId="77777777" w:rsidR="00E7514E" w:rsidRPr="00BD477A" w:rsidRDefault="00E7514E" w:rsidP="001C0C19">
            <w:pPr>
              <w:pStyle w:val="TexteTableau"/>
            </w:pPr>
          </w:p>
        </w:tc>
      </w:tr>
    </w:tbl>
    <w:p w14:paraId="28D0388A" w14:textId="26DBBED0" w:rsidR="004066D0" w:rsidRPr="00BD477A" w:rsidRDefault="004066D0" w:rsidP="004066D0">
      <w:pPr>
        <w:pStyle w:val="Texte"/>
        <w:sectPr w:rsidR="004066D0" w:rsidRPr="00BD477A" w:rsidSect="008C2E25">
          <w:headerReference w:type="default" r:id="rId51"/>
          <w:footerReference w:type="default" r:id="rId52"/>
          <w:headerReference w:type="first" r:id="rId53"/>
          <w:pgSz w:w="16838" w:h="11906" w:orient="landscape"/>
          <w:pgMar w:top="1418" w:right="1134" w:bottom="1418" w:left="1134" w:header="567" w:footer="567" w:gutter="0"/>
          <w:cols w:space="708"/>
          <w:docGrid w:linePitch="360"/>
        </w:sectPr>
      </w:pPr>
    </w:p>
    <w:p w14:paraId="55EA8E0A" w14:textId="55C49B33" w:rsidR="00CF03DF" w:rsidRPr="00BD477A" w:rsidRDefault="00CF03DF" w:rsidP="003640DA">
      <w:pPr>
        <w:pStyle w:val="Titre20"/>
      </w:pPr>
      <w:bookmarkStart w:id="36" w:name="_Toc103869945"/>
      <w:r w:rsidRPr="00BD477A">
        <w:lastRenderedPageBreak/>
        <w:t>Problèmes rencontrés et solutions</w:t>
      </w:r>
      <w:bookmarkEnd w:id="36"/>
    </w:p>
    <w:p w14:paraId="2257E62F" w14:textId="77777777" w:rsidR="002C5ABA" w:rsidRPr="00BD477A" w:rsidRDefault="00E7698A" w:rsidP="003640DA">
      <w:pPr>
        <w:pStyle w:val="Titre30"/>
      </w:pPr>
      <w:bookmarkStart w:id="37" w:name="_Toc536436477"/>
      <w:bookmarkStart w:id="38" w:name="_Toc103869946"/>
      <w:r w:rsidRPr="00BD477A">
        <w:t>Connexion client-serveur</w:t>
      </w:r>
      <w:bookmarkEnd w:id="38"/>
    </w:p>
    <w:p w14:paraId="212656AB" w14:textId="56AE965E" w:rsidR="00F43A67" w:rsidRPr="00BD477A" w:rsidRDefault="00F43A67" w:rsidP="002C5ABA">
      <w:pPr>
        <w:pStyle w:val="Texte"/>
      </w:pPr>
      <w:r w:rsidRPr="00BD477A">
        <w:t xml:space="preserve">Ce qui </w:t>
      </w:r>
      <w:r w:rsidR="004969DB" w:rsidRPr="00BD477A">
        <w:t>était</w:t>
      </w:r>
      <w:r w:rsidRPr="00BD477A">
        <w:t xml:space="preserve"> prévu pour la connexion client-serveur, était que lorsque qu’un client se lance, </w:t>
      </w:r>
      <w:r w:rsidR="004969DB" w:rsidRPr="00BD477A">
        <w:t xml:space="preserve">un Broadcast est fait sur le réseau. Une liste de serveur qu’il peut rejoindre lui est donné. Il peut ensuite </w:t>
      </w:r>
      <w:r w:rsidR="00B948BA" w:rsidRPr="00BD477A">
        <w:t xml:space="preserve">décider lui-même </w:t>
      </w:r>
      <w:r w:rsidR="000D60B4" w:rsidRPr="00BD477A">
        <w:t>quel serveur</w:t>
      </w:r>
      <w:r w:rsidR="00B948BA" w:rsidRPr="00BD477A">
        <w:t xml:space="preserve"> il veut rejoindre.</w:t>
      </w:r>
    </w:p>
    <w:p w14:paraId="56D79D6F" w14:textId="77777777" w:rsidR="00F43A67" w:rsidRPr="00BD477A" w:rsidRDefault="00F43A67" w:rsidP="002C5ABA">
      <w:pPr>
        <w:pStyle w:val="Texte"/>
      </w:pPr>
      <w:r w:rsidRPr="00BD477A">
        <w:t>Au CPLN, cette méthode n’est pas applicable, car le réseau est séparé en plusieurs sous-réseau.</w:t>
      </w:r>
      <w:r w:rsidR="00447AB9" w:rsidRPr="00BD477A">
        <w:t xml:space="preserve"> Et malheureusement le broadcast ne passe pas à travers les sous réseaux. Donc si le client ne se trouve dans le même réseau que le serveur, ils ne pourront pas se voir.</w:t>
      </w:r>
    </w:p>
    <w:p w14:paraId="28BF97D2" w14:textId="402EE853" w:rsidR="00FE7688" w:rsidRDefault="00FE7688" w:rsidP="002C5ABA">
      <w:pPr>
        <w:pStyle w:val="Texte"/>
      </w:pPr>
      <w:r w:rsidRPr="00BD477A">
        <w:t xml:space="preserve">De mon point de vue, </w:t>
      </w:r>
      <w:r w:rsidR="001022B8" w:rsidRPr="00BD477A">
        <w:t>la meilleure solution</w:t>
      </w:r>
      <w:r w:rsidRPr="00BD477A">
        <w:t xml:space="preserve"> à </w:t>
      </w:r>
      <w:r w:rsidR="001022B8" w:rsidRPr="00BD477A">
        <w:t>ce</w:t>
      </w:r>
      <w:r w:rsidRPr="00BD477A">
        <w:t xml:space="preserve"> problème, a été de demander au client d’entrer l’adresse IP du serveur, </w:t>
      </w:r>
      <w:r w:rsidR="009F08DE" w:rsidRPr="00BD477A">
        <w:t>à</w:t>
      </w:r>
      <w:r w:rsidRPr="00BD477A">
        <w:t xml:space="preserve"> la manière d’un mot de passe.</w:t>
      </w:r>
      <w:r w:rsidR="001022B8" w:rsidRPr="00BD477A">
        <w:t xml:space="preserve"> Une autre solution, aurait été d’avoir un serveur avec une adresse IP fixe dans le réseau et le programme se connecte automatiquement au serveur.</w:t>
      </w:r>
    </w:p>
    <w:p w14:paraId="62938B79" w14:textId="39A3B57F" w:rsidR="002264AE" w:rsidRDefault="002264AE" w:rsidP="002264AE">
      <w:pPr>
        <w:pStyle w:val="Titre30"/>
      </w:pPr>
      <w:bookmarkStart w:id="39" w:name="_Toc103869947"/>
      <w:r>
        <w:t xml:space="preserve">Affichage </w:t>
      </w:r>
      <w:r w:rsidR="00E7568C">
        <w:t>des jokers</w:t>
      </w:r>
      <w:r>
        <w:t xml:space="preserve"> dans la zone point</w:t>
      </w:r>
      <w:bookmarkEnd w:id="39"/>
    </w:p>
    <w:p w14:paraId="58768F45" w14:textId="2D6FE3E4" w:rsidR="0082616C" w:rsidRDefault="008649F4" w:rsidP="004F6382">
      <w:pPr>
        <w:pStyle w:val="Texte"/>
      </w:pPr>
      <w:r>
        <w:t xml:space="preserve">Avec l’extension « Joker », la couleur violette est </w:t>
      </w:r>
      <w:r w:rsidR="009141AB">
        <w:t>ajoutée. Les cartes violettes peuvent être joué comme une carte normale</w:t>
      </w:r>
      <w:r w:rsidR="003D4640">
        <w:t>, mais à la place de remplir un tas de couleur violette, elle se positionne sur le premier tas dans le quelle la carte est valide.</w:t>
      </w:r>
    </w:p>
    <w:p w14:paraId="38865AB3" w14:textId="7EC754DD" w:rsidR="009A6836" w:rsidRDefault="009A6836" w:rsidP="004F6382">
      <w:pPr>
        <w:pStyle w:val="Texte"/>
      </w:pPr>
      <w:r>
        <w:t xml:space="preserve">Quand une carte violette était jouée soit elle prenait la couleur du tas et à ce moment-là on ne savait pas qu’un joker avait été joué. Ou soit elle gardait la couleur violette mais à ce moment-là, on ne </w:t>
      </w:r>
      <w:r w:rsidR="003E7785">
        <w:t>savait</w:t>
      </w:r>
      <w:r>
        <w:t xml:space="preserve"> plus de quelle couleur était initialement le tas.</w:t>
      </w:r>
      <w:bookmarkStart w:id="40" w:name="_GoBack"/>
      <w:bookmarkEnd w:id="40"/>
    </w:p>
    <w:p w14:paraId="72CEF43D" w14:textId="181CFBF0" w:rsidR="003E7785" w:rsidRDefault="000409BC" w:rsidP="004F6382">
      <w:pPr>
        <w:pStyle w:val="Texte"/>
      </w:pPr>
      <w:r>
        <w:t>La solution utilisée</w:t>
      </w:r>
      <w:r w:rsidR="003E7785">
        <w:t xml:space="preserve"> pour résoudre ce problème, a été de faire que la couleur de la carte soit </w:t>
      </w:r>
      <w:r>
        <w:t>dégradée</w:t>
      </w:r>
      <w:r w:rsidR="003E7785">
        <w:t xml:space="preserve"> de la couleur initiale du tas vers le violet, comme cela, on peut bien distinguer le fait qu’une carte joker aie été joué et on sait toujours de quelle couleur est le tas.</w:t>
      </w:r>
    </w:p>
    <w:p w14:paraId="376A8FA6" w14:textId="2AF9D22C" w:rsidR="000409BC" w:rsidRDefault="000409BC" w:rsidP="000409BC">
      <w:pPr>
        <w:pStyle w:val="Image"/>
      </w:pPr>
      <w:r>
        <w:drawing>
          <wp:inline distT="0" distB="0" distL="0" distR="0" wp14:anchorId="139A0E5F" wp14:editId="235C8F58">
            <wp:extent cx="4320000" cy="1422130"/>
            <wp:effectExtent l="0" t="0" r="4445" b="698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0000" cy="1422130"/>
                    </a:xfrm>
                    <a:prstGeom prst="rect">
                      <a:avLst/>
                    </a:prstGeom>
                    <a:noFill/>
                    <a:ln>
                      <a:noFill/>
                    </a:ln>
                  </pic:spPr>
                </pic:pic>
              </a:graphicData>
            </a:graphic>
          </wp:inline>
        </w:drawing>
      </w:r>
    </w:p>
    <w:p w14:paraId="4D00AD5D" w14:textId="2DAE4908" w:rsidR="00E83AAF" w:rsidRDefault="00B96EC8" w:rsidP="000409BC">
      <w:pPr>
        <w:pStyle w:val="Texte"/>
      </w:pPr>
      <w:r>
        <w:t>Ci-dessus, vous voyez la zone de point d’une partie ou un joker 3 est venu se placer dans la pile de carte bleu.</w:t>
      </w:r>
    </w:p>
    <w:p w14:paraId="01A18D16" w14:textId="031323B9" w:rsidR="0077240B" w:rsidRPr="00E83AAF" w:rsidRDefault="00E83AAF" w:rsidP="00E83AAF">
      <w:pPr>
        <w:rPr>
          <w:rFonts w:ascii="Arial" w:hAnsi="Arial" w:cs="Arial"/>
          <w:sz w:val="24"/>
          <w:szCs w:val="24"/>
        </w:rPr>
      </w:pPr>
      <w:r>
        <w:br w:type="page"/>
      </w:r>
    </w:p>
    <w:p w14:paraId="59302DBA" w14:textId="46757449" w:rsidR="002C5ABA" w:rsidRPr="00BD477A" w:rsidRDefault="00FC7865" w:rsidP="003640DA">
      <w:pPr>
        <w:pStyle w:val="Titre20"/>
      </w:pPr>
      <w:bookmarkStart w:id="41" w:name="_Toc103869948"/>
      <w:r w:rsidRPr="00BD477A">
        <w:lastRenderedPageBreak/>
        <w:t>Amélioration</w:t>
      </w:r>
      <w:r w:rsidR="0090750B">
        <w:t>s</w:t>
      </w:r>
      <w:r w:rsidRPr="00BD477A">
        <w:t xml:space="preserve"> possible</w:t>
      </w:r>
      <w:r w:rsidR="0090750B">
        <w:t>s</w:t>
      </w:r>
      <w:bookmarkEnd w:id="41"/>
    </w:p>
    <w:p w14:paraId="7AC59BDF" w14:textId="56A8D063" w:rsidR="0096182B" w:rsidRPr="00BD477A" w:rsidRDefault="0096182B" w:rsidP="003640DA">
      <w:pPr>
        <w:pStyle w:val="Titre30"/>
      </w:pPr>
      <w:bookmarkStart w:id="42" w:name="_Toc103869949"/>
      <w:r w:rsidRPr="003640DA">
        <w:t>Gérer</w:t>
      </w:r>
      <w:r w:rsidRPr="00BD477A">
        <w:t xml:space="preserve"> les déconnexions</w:t>
      </w:r>
      <w:bookmarkEnd w:id="42"/>
    </w:p>
    <w:p w14:paraId="254F3A09" w14:textId="2AE066E7" w:rsidR="00332A63" w:rsidRPr="00BD477A" w:rsidRDefault="00332A63" w:rsidP="00332A63">
      <w:pPr>
        <w:pStyle w:val="Texte"/>
      </w:pPr>
      <w:r w:rsidRPr="00BD477A">
        <w:t xml:space="preserve">Lors d’un appel avec l’expert, il m’a conseillé de mettre en place un système permettant de gérer les déconnexions. Le principe aurait été que si un utilisateur se déconnecte, </w:t>
      </w:r>
      <w:r w:rsidR="001D1F4B" w:rsidRPr="00BD477A">
        <w:t>tous les autres joueurs</w:t>
      </w:r>
      <w:r w:rsidRPr="00BD477A">
        <w:t xml:space="preserve"> reçoivent un message et un Timer démarre. Si le joueur se reconnecte, la partie reprend</w:t>
      </w:r>
      <w:r w:rsidR="009F08DE" w:rsidRPr="00BD477A">
        <w:t>.</w:t>
      </w:r>
      <w:r w:rsidRPr="00BD477A">
        <w:t xml:space="preserve"> </w:t>
      </w:r>
      <w:r w:rsidR="007E017F" w:rsidRPr="00BD477A">
        <w:t>Si a</w:t>
      </w:r>
      <w:r w:rsidR="009F08DE" w:rsidRPr="00BD477A">
        <w:t>u bout de 30 seconde,</w:t>
      </w:r>
      <w:r w:rsidR="007E017F" w:rsidRPr="00BD477A">
        <w:t xml:space="preserve"> </w:t>
      </w:r>
      <w:r w:rsidR="009F08DE" w:rsidRPr="00BD477A">
        <w:t>la personne ne s’est pas reconnecté</w:t>
      </w:r>
      <w:r w:rsidRPr="00BD477A">
        <w:t xml:space="preserve"> la partie s’</w:t>
      </w:r>
      <w:r w:rsidR="001D1F4B" w:rsidRPr="00BD477A">
        <w:t>arrête</w:t>
      </w:r>
      <w:r w:rsidRPr="00BD477A">
        <w:t>.</w:t>
      </w:r>
      <w:r w:rsidR="0043165E" w:rsidRPr="00BD477A">
        <w:t xml:space="preserve"> </w:t>
      </w:r>
    </w:p>
    <w:p w14:paraId="3E8A8AFB" w14:textId="368D18FF" w:rsidR="0043165E" w:rsidRPr="00BD477A" w:rsidRDefault="008C77CE" w:rsidP="00332A63">
      <w:pPr>
        <w:pStyle w:val="Texte"/>
      </w:pPr>
      <w:r w:rsidRPr="00BD477A">
        <w:t xml:space="preserve">Pour mettre en place cette fonctionnalité, le mieux est dès qu’un client se déconnecte, le serveur envoie un message a </w:t>
      </w:r>
      <w:r w:rsidR="001B7A1F" w:rsidRPr="00BD477A">
        <w:t>tous les clients</w:t>
      </w:r>
      <w:r w:rsidRPr="00BD477A">
        <w:t xml:space="preserve"> pour les prévenir que la partie se met en pause.</w:t>
      </w:r>
      <w:r w:rsidR="001B7A1F" w:rsidRPr="00BD477A">
        <w:t xml:space="preserve"> Le serveur se remet à écouter sur le port 60000 et si une connexion est faite depuis n’importe où, le serveur le considère comme l’</w:t>
      </w:r>
      <w:r w:rsidR="001514E8" w:rsidRPr="00BD477A">
        <w:t>ancien</w:t>
      </w:r>
      <w:r w:rsidR="001B7A1F" w:rsidRPr="00BD477A">
        <w:t xml:space="preserve"> joueur.</w:t>
      </w:r>
      <w:r w:rsidR="00F35E86" w:rsidRPr="00BD477A">
        <w:t xml:space="preserve"> Cette méthode n’est pas </w:t>
      </w:r>
      <w:r w:rsidR="00820626" w:rsidRPr="00BD477A">
        <w:t>sécurisée</w:t>
      </w:r>
      <w:r w:rsidR="00F35E86" w:rsidRPr="00BD477A">
        <w:t xml:space="preserve">. </w:t>
      </w:r>
      <w:r w:rsidR="00820626" w:rsidRPr="00BD477A">
        <w:t xml:space="preserve">Pour plus la sécurisé, il faudrait mettre en place un système de mot de passe. </w:t>
      </w:r>
      <w:r w:rsidR="004A7CAA" w:rsidRPr="00BD477A">
        <w:t xml:space="preserve">Si le mot de passe entrez au début et </w:t>
      </w:r>
      <w:r w:rsidR="00455128" w:rsidRPr="00BD477A">
        <w:t>à</w:t>
      </w:r>
      <w:r w:rsidR="004A7CAA" w:rsidRPr="00BD477A">
        <w:t xml:space="preserve"> la reconnexion, alors nous savons que c’est le </w:t>
      </w:r>
      <w:r w:rsidR="00ED727D" w:rsidRPr="00BD477A">
        <w:t>même</w:t>
      </w:r>
      <w:r w:rsidR="004A7CAA" w:rsidRPr="00BD477A">
        <w:t xml:space="preserve"> joueur.</w:t>
      </w:r>
    </w:p>
    <w:p w14:paraId="10455FB6" w14:textId="04347D7F" w:rsidR="006E3209" w:rsidRPr="00223A09" w:rsidRDefault="009F08DE" w:rsidP="0077240B">
      <w:pPr>
        <w:pStyle w:val="Texte"/>
      </w:pPr>
      <w:r w:rsidRPr="00BD477A">
        <w:t>La raison principale</w:t>
      </w:r>
      <w:r w:rsidR="00730BA5" w:rsidRPr="00BD477A">
        <w:t xml:space="preserve"> pour </w:t>
      </w:r>
      <w:r w:rsidRPr="00BD477A">
        <w:t>laquelle</w:t>
      </w:r>
      <w:r w:rsidR="00730BA5" w:rsidRPr="00BD477A">
        <w:t xml:space="preserve"> cette fonctionnalité n’a pas été mise en place est </w:t>
      </w:r>
      <w:r w:rsidRPr="00BD477A">
        <w:t>à</w:t>
      </w:r>
      <w:r w:rsidR="00730BA5" w:rsidRPr="00BD477A">
        <w:t xml:space="preserve"> cause du manque de temps, et qu’elle n’était pas demandé dans le cahier des c</w:t>
      </w:r>
      <w:r w:rsidR="005C1507" w:rsidRPr="00BD477A">
        <w:t>harges, elle n’était donc pas primordiale.</w:t>
      </w:r>
      <w:r w:rsidR="00CD485E">
        <w:t xml:space="preserve"> Cependant, une petite gestion a été mise en place, si le serveur n’est plus atteignable, les clients se ferme. Si la connexion avec un client est </w:t>
      </w:r>
      <w:r w:rsidR="00223A09">
        <w:t>perdue</w:t>
      </w:r>
      <w:r w:rsidR="00CD485E">
        <w:t>, la partie est considéré comme terminé.</w:t>
      </w:r>
    </w:p>
    <w:p w14:paraId="0FAB1103" w14:textId="2A06C676" w:rsidR="004F6382" w:rsidRDefault="004F6382" w:rsidP="003640DA">
      <w:pPr>
        <w:pStyle w:val="Titre30"/>
      </w:pPr>
      <w:bookmarkStart w:id="43" w:name="_Toc103869950"/>
      <w:r>
        <w:t>Ajout d’autre extension</w:t>
      </w:r>
      <w:bookmarkEnd w:id="43"/>
    </w:p>
    <w:p w14:paraId="71EBCD73" w14:textId="77777777" w:rsidR="00E83AAF" w:rsidRDefault="003F03AC" w:rsidP="003F03AC">
      <w:pPr>
        <w:pStyle w:val="Texte"/>
      </w:pPr>
      <w:r>
        <w:t xml:space="preserve">Dans le cahier des charges, il m’était demandé d’ajouter une extension avec la couleur violette qui est utilisé comme joker. </w:t>
      </w:r>
    </w:p>
    <w:p w14:paraId="1C30B675" w14:textId="526F95C8" w:rsidR="00591671" w:rsidRDefault="003F03AC" w:rsidP="003F03AC">
      <w:pPr>
        <w:pStyle w:val="Texte"/>
      </w:pPr>
      <w:r>
        <w:t>Dans le jeu Hanabi, il existe plusieurs autres extensions qui pourrait être mis en place</w:t>
      </w:r>
      <w:r w:rsidR="00905F73">
        <w:t xml:space="preserve">. Dans le choix des règles, un Bouton radio est déjà mis en place si </w:t>
      </w:r>
      <w:r w:rsidR="00591671">
        <w:t xml:space="preserve">plus tard </w:t>
      </w:r>
      <w:r w:rsidR="00905F73">
        <w:t>quelqu’un veut</w:t>
      </w:r>
      <w:r w:rsidR="00770EBB">
        <w:t xml:space="preserve"> reprendre le projet et</w:t>
      </w:r>
      <w:r w:rsidR="00905F73">
        <w:t xml:space="preserve"> ajouter la couleur violette comme une 6</w:t>
      </w:r>
      <w:r w:rsidR="00905F73" w:rsidRPr="00905F73">
        <w:rPr>
          <w:vertAlign w:val="superscript"/>
        </w:rPr>
        <w:t>ème</w:t>
      </w:r>
      <w:r w:rsidR="00905F73">
        <w:t xml:space="preserve"> couleur</w:t>
      </w:r>
      <w:r w:rsidR="00770EBB">
        <w:t xml:space="preserve">, il ne </w:t>
      </w:r>
      <w:r w:rsidR="003D0DE2">
        <w:t xml:space="preserve">lui </w:t>
      </w:r>
      <w:r w:rsidR="00770EBB">
        <w:t>reste plus qu’</w:t>
      </w:r>
      <w:r w:rsidR="003D0DE2">
        <w:t>à</w:t>
      </w:r>
      <w:r w:rsidR="00770EBB">
        <w:t xml:space="preserve"> ajouter </w:t>
      </w:r>
      <w:r w:rsidR="003D0DE2">
        <w:t xml:space="preserve">la logique de cette extension dans les classes. Le reste de la mécanique est déjà mise en place car elle </w:t>
      </w:r>
      <w:r w:rsidR="007A4961">
        <w:t>est identique au 5 autres couleurs.</w:t>
      </w:r>
    </w:p>
    <w:p w14:paraId="1DD1F452" w14:textId="6B8233D1" w:rsidR="00F01848" w:rsidRDefault="004A0B36" w:rsidP="003F03AC">
      <w:pPr>
        <w:pStyle w:val="Texte"/>
      </w:pPr>
      <w:r>
        <w:t>Une autre extension qui pourrait être mise en place est l’extension poudre noir, quia ajoute des cartes de couleurs noir. La particularité de cette extension est qu’il faut remplir le tas a l’envers. C’est-à-dire en commençant à 5 et terminant à 1. Et quand on compte les points à la fin de la partie, elle n’augmente pas le nombre de point mais elle fait perdre 1 points par carte noir qui n’ont pas été posé.</w:t>
      </w:r>
    </w:p>
    <w:p w14:paraId="2F44551E" w14:textId="20FCBDFC" w:rsidR="004A0B36" w:rsidRPr="00F01848" w:rsidRDefault="00F01848" w:rsidP="00F01848">
      <w:pPr>
        <w:rPr>
          <w:rFonts w:ascii="Arial" w:hAnsi="Arial" w:cs="Arial"/>
          <w:sz w:val="24"/>
          <w:szCs w:val="24"/>
        </w:rPr>
      </w:pPr>
      <w:r>
        <w:br w:type="page"/>
      </w:r>
    </w:p>
    <w:p w14:paraId="5AF0A127" w14:textId="6D346F9F" w:rsidR="00BD477A" w:rsidRDefault="00BD477A" w:rsidP="003640DA">
      <w:pPr>
        <w:pStyle w:val="Titre30"/>
      </w:pPr>
      <w:bookmarkStart w:id="44" w:name="_Toc103869951"/>
      <w:r>
        <w:lastRenderedPageBreak/>
        <w:t>Amélioration graphique</w:t>
      </w:r>
      <w:bookmarkEnd w:id="44"/>
    </w:p>
    <w:p w14:paraId="7D5BC57C" w14:textId="5692236B" w:rsidR="00BD2FFD" w:rsidRDefault="00F7055B" w:rsidP="00BD2FFD">
      <w:pPr>
        <w:pStyle w:val="Texte"/>
      </w:pPr>
      <w:r>
        <w:t xml:space="preserve">Dans l’idéale, une charte graphique aurait été mise en place, elle aurait été utile pour </w:t>
      </w:r>
      <w:r w:rsidR="005E4A9A">
        <w:t xml:space="preserve">avoir une palette de couleur pour les cartes et ne pas </w:t>
      </w:r>
      <w:r w:rsidR="00FE20EE">
        <w:t>utiliser</w:t>
      </w:r>
      <w:r w:rsidR="005E4A9A">
        <w:t xml:space="preserve"> </w:t>
      </w:r>
      <w:r w:rsidR="00FE20EE">
        <w:t>les couleurs automatiques</w:t>
      </w:r>
      <w:r w:rsidR="005E4A9A">
        <w:t xml:space="preserve"> en C# qui ne sont pas forcément très belle</w:t>
      </w:r>
      <w:r w:rsidR="00603FB6">
        <w:t>.</w:t>
      </w:r>
    </w:p>
    <w:p w14:paraId="4F61D6D3" w14:textId="44AD3053" w:rsidR="00F50CDB" w:rsidRPr="00AC169C" w:rsidRDefault="00FE20EE" w:rsidP="005974CD">
      <w:pPr>
        <w:pStyle w:val="Texte"/>
      </w:pPr>
      <w:r>
        <w:t>L’expérience utilisateur n’est pas non plus toujours super intuitive, notamment dans pour la partie déplacer une carte dans sa main. Sans explication, les utilisateurs il n’est pas certains qu’il trouve la fonctionnalité par eux-mêmes.</w:t>
      </w:r>
    </w:p>
    <w:p w14:paraId="130FC34F" w14:textId="1DA0296F" w:rsidR="00302391" w:rsidRDefault="00B01C0A" w:rsidP="00B01C0A">
      <w:pPr>
        <w:pStyle w:val="Titre30"/>
      </w:pPr>
      <w:bookmarkStart w:id="45" w:name="_Toc103869952"/>
      <w:r>
        <w:t>Indiquer à l’utilisateur si une action n’est pas valide</w:t>
      </w:r>
      <w:bookmarkEnd w:id="45"/>
    </w:p>
    <w:p w14:paraId="5398A358" w14:textId="4D0855FB" w:rsidR="008E106B" w:rsidRDefault="0066306E" w:rsidP="00C34C6A">
      <w:pPr>
        <w:pStyle w:val="Texte"/>
      </w:pPr>
      <w:r>
        <w:t xml:space="preserve">Actuellement, lorsque le joueur fait une action alors qui n’as le droit, par exemple, </w:t>
      </w:r>
      <w:r w:rsidR="00651293">
        <w:t>s’il</w:t>
      </w:r>
      <w:r>
        <w:t xml:space="preserve"> essaye de jouer une carte alors que ce n’est pas son tour, rien ne l’</w:t>
      </w:r>
      <w:r w:rsidR="00734EE5">
        <w:t>empêche</w:t>
      </w:r>
      <w:r>
        <w:t>.</w:t>
      </w:r>
      <w:r w:rsidR="00734EE5">
        <w:t xml:space="preserve"> Il y a tout de même </w:t>
      </w:r>
      <w:r w:rsidR="00651293">
        <w:t xml:space="preserve">des sécurités sur le serveur qui vont empêcher ce genre d’action. Mais </w:t>
      </w:r>
      <w:r w:rsidR="004F6369">
        <w:t xml:space="preserve">il ne se passe rien du coté, l’utilisateur ne comprend pas forcément pourquoi il ne peut pas faire cette action. Il faudrait alors afficher sur le client un petit message qui lui indique d’où </w:t>
      </w:r>
      <w:r w:rsidR="00A17DF4">
        <w:t>vient</w:t>
      </w:r>
      <w:r w:rsidR="004F6369">
        <w:t xml:space="preserve"> l’</w:t>
      </w:r>
      <w:r w:rsidR="00A17DF4">
        <w:t>erreur</w:t>
      </w:r>
      <w:r w:rsidR="004F6369">
        <w:t>.</w:t>
      </w:r>
    </w:p>
    <w:p w14:paraId="7C00FD74" w14:textId="02884990" w:rsidR="00210797" w:rsidRPr="008E106B" w:rsidRDefault="008E106B" w:rsidP="008E106B">
      <w:pPr>
        <w:rPr>
          <w:rFonts w:ascii="Arial" w:hAnsi="Arial" w:cs="Arial"/>
          <w:sz w:val="24"/>
          <w:szCs w:val="24"/>
        </w:rPr>
      </w:pPr>
      <w:r>
        <w:br w:type="page"/>
      </w:r>
    </w:p>
    <w:p w14:paraId="28571BA1" w14:textId="32358466" w:rsidR="00097C45" w:rsidRDefault="00CF03DF" w:rsidP="003640DA">
      <w:pPr>
        <w:pStyle w:val="Titre20"/>
      </w:pPr>
      <w:bookmarkStart w:id="46" w:name="_Toc103869953"/>
      <w:r w:rsidRPr="00BD477A">
        <w:lastRenderedPageBreak/>
        <w:t>Conclusion</w:t>
      </w:r>
      <w:bookmarkEnd w:id="37"/>
      <w:bookmarkEnd w:id="46"/>
    </w:p>
    <w:p w14:paraId="4A25091B" w14:textId="77777777" w:rsidR="00593C8D" w:rsidRPr="00593C8D" w:rsidRDefault="00593C8D" w:rsidP="00593C8D">
      <w:pPr>
        <w:pStyle w:val="Texte"/>
      </w:pPr>
    </w:p>
    <w:p w14:paraId="30CBA7E9" w14:textId="639C248A" w:rsidR="00E01139" w:rsidRPr="00BD477A" w:rsidRDefault="008E106B" w:rsidP="00E01139">
      <w:pPr>
        <w:pStyle w:val="Texte"/>
      </w:pPr>
      <w:r>
        <w:t xml:space="preserve">Je finirai enfin par </w:t>
      </w:r>
      <w:r w:rsidR="003D7A57">
        <w:t>mon opinion personnelle</w:t>
      </w:r>
      <w:r>
        <w:t xml:space="preserve">, j’ai beaucoup apprécié faire ce projet, il m’a permis d’apprendre énormément de chose au niveau de l’informatique, de comment planifier un projet et de tenir compte du peu de temps que nous avons pour </w:t>
      </w:r>
      <w:r w:rsidR="003D7A57">
        <w:t xml:space="preserve">tout faire. Au final, je suis fière </w:t>
      </w:r>
      <w:r w:rsidR="00447838">
        <w:t>du produit final</w:t>
      </w:r>
      <w:r w:rsidR="003D7A57">
        <w:t xml:space="preserve"> qu’y ai rendu</w:t>
      </w:r>
      <w:r w:rsidR="00447838">
        <w:t>, il ressemble presque parfaitement à ce que je voulais dès le début du projet. Ce qui est tout de même frustrant, c’est de ne pas avoir pu finir certains petits détails du projet, notamment a cause du temps mis a disposition.</w:t>
      </w:r>
    </w:p>
    <w:p w14:paraId="027C71B4" w14:textId="77777777" w:rsidR="00722BC9" w:rsidRPr="00722BC9" w:rsidRDefault="00722BC9" w:rsidP="00722BC9">
      <w:pPr>
        <w:pStyle w:val="Texte"/>
      </w:pPr>
      <w:r w:rsidRPr="00722BC9">
        <w:br w:type="page"/>
      </w:r>
    </w:p>
    <w:p w14:paraId="0FF566DF" w14:textId="6D8AD78F" w:rsidR="00CF03DF" w:rsidRPr="00BD477A" w:rsidRDefault="00CF03DF" w:rsidP="003640DA">
      <w:pPr>
        <w:pStyle w:val="Titre20"/>
      </w:pPr>
      <w:bookmarkStart w:id="47" w:name="_Toc103869954"/>
      <w:r w:rsidRPr="00BD477A">
        <w:lastRenderedPageBreak/>
        <w:t>Annexes</w:t>
      </w:r>
      <w:bookmarkEnd w:id="47"/>
    </w:p>
    <w:p w14:paraId="1CFD41B5" w14:textId="68BA5FC7" w:rsidR="00E111A0" w:rsidRDefault="00E111A0" w:rsidP="003640DA">
      <w:pPr>
        <w:pStyle w:val="Titre30"/>
      </w:pPr>
      <w:bookmarkStart w:id="48" w:name="_Toc536436482"/>
      <w:bookmarkStart w:id="49" w:name="_Toc103869957"/>
      <w:r w:rsidRPr="00BD477A">
        <w:t>Références</w:t>
      </w:r>
      <w:bookmarkEnd w:id="48"/>
      <w:bookmarkEnd w:id="49"/>
    </w:p>
    <w:p w14:paraId="50F955A5" w14:textId="58F1A850" w:rsidR="00AC3EB2" w:rsidRDefault="00AC3EB2" w:rsidP="00AC3EB2">
      <w:pPr>
        <w:pStyle w:val="Texte"/>
      </w:pPr>
      <w:r>
        <w:t xml:space="preserve">Image de titre : </w:t>
      </w:r>
    </w:p>
    <w:p w14:paraId="1C077504" w14:textId="606043C9" w:rsidR="00F27ED1" w:rsidRDefault="00F27ED1" w:rsidP="00AC3EB2">
      <w:pPr>
        <w:pStyle w:val="Texte"/>
      </w:pPr>
      <w:hyperlink r:id="rId55" w:history="1">
        <w:r w:rsidRPr="000D7582">
          <w:rPr>
            <w:rStyle w:val="Lienhypertexte"/>
          </w:rPr>
          <w:t>https://www.cocktailgames.c</w:t>
        </w:r>
        <w:r w:rsidRPr="000D7582">
          <w:rPr>
            <w:rStyle w:val="Lienhypertexte"/>
          </w:rPr>
          <w:t>o</w:t>
        </w:r>
        <w:r w:rsidRPr="000D7582">
          <w:rPr>
            <w:rStyle w:val="Lienhypertexte"/>
          </w:rPr>
          <w:t>m/jeu/hanabi/</w:t>
        </w:r>
      </w:hyperlink>
    </w:p>
    <w:p w14:paraId="3ACE7780" w14:textId="2A7D2F4C" w:rsidR="00882E72" w:rsidRPr="00BD477A" w:rsidRDefault="00882E72" w:rsidP="00882E72">
      <w:pPr>
        <w:pStyle w:val="Texte"/>
      </w:pPr>
      <w:r w:rsidRPr="00BD477A">
        <w:t>Image de fond</w:t>
      </w:r>
      <w:r w:rsidR="00091DB4">
        <w:t xml:space="preserve"> du programme client</w:t>
      </w:r>
      <w:r w:rsidRPr="00BD477A">
        <w:t xml:space="preserve"> : </w:t>
      </w:r>
    </w:p>
    <w:p w14:paraId="1DCB2C90" w14:textId="52812F8A" w:rsidR="00882E72" w:rsidRPr="00BD477A" w:rsidRDefault="00296CD6" w:rsidP="00882E72">
      <w:pPr>
        <w:pStyle w:val="Texte"/>
      </w:pPr>
      <w:hyperlink r:id="rId56" w:history="1">
        <w:r w:rsidR="007D1456" w:rsidRPr="00BD477A">
          <w:rPr>
            <w:rStyle w:val="Lienhypertexte"/>
          </w:rPr>
          <w:t>https://www.vecteezy.co</w:t>
        </w:r>
        <w:r w:rsidR="007D1456" w:rsidRPr="00BD477A">
          <w:rPr>
            <w:rStyle w:val="Lienhypertexte"/>
          </w:rPr>
          <w:t>m</w:t>
        </w:r>
        <w:r w:rsidR="007D1456" w:rsidRPr="00BD477A">
          <w:rPr>
            <w:rStyle w:val="Lienhypertexte"/>
          </w:rPr>
          <w:t>/vector-art/1446173-colorful-fireworks-background</w:t>
        </w:r>
      </w:hyperlink>
    </w:p>
    <w:p w14:paraId="00417807" w14:textId="30AD9BDA" w:rsidR="007D1456" w:rsidRPr="00BD477A" w:rsidRDefault="00AC27E7" w:rsidP="00882E72">
      <w:pPr>
        <w:pStyle w:val="Texte"/>
      </w:pPr>
      <w:r w:rsidRPr="00BD477A">
        <w:t>Sérialisation</w:t>
      </w:r>
    </w:p>
    <w:p w14:paraId="1AF91770" w14:textId="4B6328A4" w:rsidR="007D1456" w:rsidRDefault="00296CD6" w:rsidP="00882E72">
      <w:pPr>
        <w:pStyle w:val="Texte"/>
        <w:rPr>
          <w:rStyle w:val="Lienhypertexte"/>
        </w:rPr>
      </w:pPr>
      <w:hyperlink r:id="rId57" w:history="1">
        <w:r w:rsidR="007D1456" w:rsidRPr="00BD477A">
          <w:rPr>
            <w:rStyle w:val="Lienhypertexte"/>
          </w:rPr>
          <w:t>https://www.tutorialexample.com/serialize-python-object-to-string-and-deserialize-it-to-object-for-python-beginner</w:t>
        </w:r>
        <w:r w:rsidR="007D1456" w:rsidRPr="00BD477A">
          <w:rPr>
            <w:rStyle w:val="Lienhypertexte"/>
          </w:rPr>
          <w:t>s</w:t>
        </w:r>
        <w:r w:rsidR="007D1456" w:rsidRPr="00BD477A">
          <w:rPr>
            <w:rStyle w:val="Lienhypertexte"/>
          </w:rPr>
          <w:t>-python-tutorial/</w:t>
        </w:r>
      </w:hyperlink>
    </w:p>
    <w:p w14:paraId="361AF112" w14:textId="4CE62194" w:rsidR="00C96D92" w:rsidRDefault="008E65FF" w:rsidP="00882E72">
      <w:pPr>
        <w:pStyle w:val="Texte"/>
      </w:pPr>
      <w:r>
        <w:t>Algorithme</w:t>
      </w:r>
      <w:r w:rsidR="00C96D92">
        <w:t xml:space="preserve"> de mélange</w:t>
      </w:r>
    </w:p>
    <w:p w14:paraId="2B2C303D" w14:textId="740998D6" w:rsidR="007D1456" w:rsidRDefault="00296CD6" w:rsidP="00882E72">
      <w:pPr>
        <w:pStyle w:val="Texte"/>
      </w:pPr>
      <w:hyperlink r:id="rId58" w:history="1">
        <w:r w:rsidR="008E65FF" w:rsidRPr="001C212E">
          <w:rPr>
            <w:rStyle w:val="Lienhypertexte"/>
          </w:rPr>
          <w:t>https://fr.wikipedia.org/wiki/M%C3</w:t>
        </w:r>
        <w:r w:rsidR="008E65FF" w:rsidRPr="001C212E">
          <w:rPr>
            <w:rStyle w:val="Lienhypertexte"/>
          </w:rPr>
          <w:t>%</w:t>
        </w:r>
        <w:r w:rsidR="008E65FF" w:rsidRPr="001C212E">
          <w:rPr>
            <w:rStyle w:val="Lienhypertexte"/>
          </w:rPr>
          <w:t>A9lange_de_Fisher-Yates</w:t>
        </w:r>
      </w:hyperlink>
    </w:p>
    <w:p w14:paraId="5D38627A" w14:textId="36746F6C" w:rsidR="008E65FF" w:rsidRPr="00BD477A" w:rsidRDefault="008E65FF" w:rsidP="00882E72">
      <w:pPr>
        <w:pStyle w:val="Texte"/>
      </w:pPr>
    </w:p>
    <w:sectPr w:rsidR="008E65FF" w:rsidRPr="00BD477A" w:rsidSect="008C2E25">
      <w:headerReference w:type="default" r:id="rId59"/>
      <w:footerReference w:type="default" r:id="rId60"/>
      <w:pgSz w:w="11906" w:h="16838"/>
      <w:pgMar w:top="1134" w:right="1418" w:bottom="1134"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B8D0C" w14:textId="77777777" w:rsidR="00CF1606" w:rsidRDefault="00CF1606" w:rsidP="00831CD0">
      <w:pPr>
        <w:spacing w:after="0" w:line="240" w:lineRule="auto"/>
      </w:pPr>
      <w:r>
        <w:separator/>
      </w:r>
    </w:p>
  </w:endnote>
  <w:endnote w:type="continuationSeparator" w:id="0">
    <w:p w14:paraId="54648CBE" w14:textId="77777777" w:rsidR="00CF1606" w:rsidRDefault="00CF1606" w:rsidP="00831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97D13" w14:textId="5EB532DA" w:rsidR="00110A1D" w:rsidRDefault="00110A1D" w:rsidP="00D73C3F">
    <w:pPr>
      <w:pStyle w:val="Texte"/>
      <w:tabs>
        <w:tab w:val="center" w:pos="4536"/>
        <w:tab w:val="left" w:pos="7371"/>
      </w:tabs>
      <w:spacing w:befor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A5CC0" w14:textId="06FD2BDD" w:rsidR="00110A1D" w:rsidRDefault="00110A1D" w:rsidP="00D73C3F">
    <w:pPr>
      <w:pStyle w:val="Texte"/>
      <w:tabs>
        <w:tab w:val="center" w:pos="4536"/>
        <w:tab w:val="left" w:pos="7371"/>
      </w:tabs>
      <w:spacing w:before="360"/>
    </w:pPr>
    <w:r>
      <w:rPr>
        <w:noProof/>
      </w:rPr>
      <w:fldChar w:fldCharType="begin"/>
    </w:r>
    <w:r>
      <w:rPr>
        <w:noProof/>
      </w:rPr>
      <w:instrText xml:space="preserve"> FILENAME  \* Caps  \* MERGEFORMAT </w:instrText>
    </w:r>
    <w:r>
      <w:rPr>
        <w:noProof/>
      </w:rPr>
      <w:fldChar w:fldCharType="separate"/>
    </w:r>
    <w:r>
      <w:rPr>
        <w:noProof/>
      </w:rPr>
      <w:t>Rapport_TPI_Duchosaln.Docx</w:t>
    </w:r>
    <w:r>
      <w:rPr>
        <w:noProof/>
      </w:rPr>
      <w:fldChar w:fldCharType="end"/>
    </w:r>
    <w:r>
      <w:tab/>
    </w:r>
    <w:r>
      <w:fldChar w:fldCharType="begin"/>
    </w:r>
    <w:r>
      <w:instrText xml:space="preserve"> PAGE   \* MERGEFORMAT </w:instrText>
    </w:r>
    <w:r>
      <w:fldChar w:fldCharType="separate"/>
    </w:r>
    <w:r>
      <w:rPr>
        <w:noProof/>
      </w:rPr>
      <w:t>0</w:t>
    </w:r>
    <w:r>
      <w:fldChar w:fldCharType="end"/>
    </w:r>
    <w:r w:rsidRPr="00D73C3F">
      <w:t>/</w:t>
    </w:r>
    <w:r w:rsidR="003311B7">
      <w:rPr>
        <w:noProof/>
      </w:rPr>
      <w:t>35</w:t>
    </w:r>
    <w:r>
      <w:tab/>
    </w:r>
    <w:r>
      <w:fldChar w:fldCharType="begin"/>
    </w:r>
    <w:r>
      <w:instrText xml:space="preserve"> SAVEDATE  \@ "dd MMMM yyyy"  \* MERGEFORMAT </w:instrText>
    </w:r>
    <w:r>
      <w:fldChar w:fldCharType="separate"/>
    </w:r>
    <w:r>
      <w:rPr>
        <w:noProof/>
      </w:rPr>
      <w:t>19 mai 2022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11E07" w14:textId="5AD3B391" w:rsidR="00110A1D" w:rsidRDefault="00110A1D" w:rsidP="00725496">
    <w:pPr>
      <w:pStyle w:val="Texte"/>
      <w:tabs>
        <w:tab w:val="center" w:pos="4536"/>
        <w:tab w:val="left" w:pos="7371"/>
      </w:tabs>
      <w:spacing w:before="360"/>
    </w:pPr>
    <w:r>
      <w:rPr>
        <w:noProof/>
      </w:rPr>
      <w:fldChar w:fldCharType="begin"/>
    </w:r>
    <w:r>
      <w:rPr>
        <w:noProof/>
      </w:rPr>
      <w:instrText xml:space="preserve"> FILENAME  \* Caps  \* MERGEFORMAT </w:instrText>
    </w:r>
    <w:r>
      <w:rPr>
        <w:noProof/>
      </w:rPr>
      <w:fldChar w:fldCharType="separate"/>
    </w:r>
    <w:r>
      <w:rPr>
        <w:noProof/>
      </w:rPr>
      <w:t>Rapport_TPI_Duchosaln.Docx</w:t>
    </w:r>
    <w:r>
      <w:rPr>
        <w:noProof/>
      </w:rPr>
      <w:fldChar w:fldCharType="end"/>
    </w:r>
    <w:r>
      <w:tab/>
    </w:r>
    <w:r w:rsidRPr="00D73C3F">
      <w:fldChar w:fldCharType="begin"/>
    </w:r>
    <w:r w:rsidRPr="00D73C3F">
      <w:instrText xml:space="preserve"> PAGE   \* MERGEFORMAT </w:instrText>
    </w:r>
    <w:r w:rsidRPr="00D73C3F">
      <w:fldChar w:fldCharType="separate"/>
    </w:r>
    <w:r>
      <w:t>1</w:t>
    </w:r>
    <w:r w:rsidRPr="00D73C3F">
      <w:fldChar w:fldCharType="end"/>
    </w:r>
    <w:r w:rsidRPr="00D73C3F">
      <w:t>/</w:t>
    </w:r>
    <w:r>
      <w:rPr>
        <w:noProof/>
      </w:rPr>
      <w:fldChar w:fldCharType="begin"/>
    </w:r>
    <w:r>
      <w:rPr>
        <w:noProof/>
      </w:rPr>
      <w:instrText xml:space="preserve"> NUMPAGES   \* MERGEFORMAT </w:instrText>
    </w:r>
    <w:r>
      <w:rPr>
        <w:noProof/>
      </w:rPr>
      <w:fldChar w:fldCharType="separate"/>
    </w:r>
    <w:r>
      <w:rPr>
        <w:noProof/>
      </w:rPr>
      <w:t>37</w:t>
    </w:r>
    <w:r>
      <w:rPr>
        <w:noProof/>
      </w:rPr>
      <w:fldChar w:fldCharType="end"/>
    </w:r>
    <w:r>
      <w:tab/>
    </w:r>
    <w:r>
      <w:fldChar w:fldCharType="begin"/>
    </w:r>
    <w:r>
      <w:instrText xml:space="preserve"> SAVEDATE  \@ "dd MMMM yyyy"  \* MERGEFORMAT </w:instrText>
    </w:r>
    <w:r>
      <w:fldChar w:fldCharType="separate"/>
    </w:r>
    <w:r>
      <w:rPr>
        <w:noProof/>
      </w:rPr>
      <w:t>19 mai 2022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4676C" w14:textId="1F9F3702" w:rsidR="00110A1D" w:rsidRDefault="00110A1D" w:rsidP="00A6723B">
    <w:pPr>
      <w:pStyle w:val="Texte"/>
      <w:tabs>
        <w:tab w:val="center" w:pos="7088"/>
        <w:tab w:val="right" w:pos="14570"/>
      </w:tabs>
      <w:spacing w:before="360"/>
    </w:pPr>
    <w:r>
      <w:rPr>
        <w:noProof/>
      </w:rPr>
      <w:fldChar w:fldCharType="begin"/>
    </w:r>
    <w:r>
      <w:rPr>
        <w:noProof/>
      </w:rPr>
      <w:instrText xml:space="preserve"> FILENAME  \* Caps  \* MERGEFORMAT </w:instrText>
    </w:r>
    <w:r>
      <w:rPr>
        <w:noProof/>
      </w:rPr>
      <w:fldChar w:fldCharType="separate"/>
    </w:r>
    <w:r>
      <w:rPr>
        <w:noProof/>
      </w:rPr>
      <w:t>Rapport_TPI_Duchosaln.Docx</w:t>
    </w:r>
    <w:r>
      <w:rPr>
        <w:noProof/>
      </w:rPr>
      <w:fldChar w:fldCharType="end"/>
    </w:r>
    <w:r>
      <w:tab/>
    </w:r>
    <w:r w:rsidRPr="00D73C3F">
      <w:fldChar w:fldCharType="begin"/>
    </w:r>
    <w:r w:rsidRPr="00D73C3F">
      <w:instrText xml:space="preserve"> PAGE   \* MERGEFORMAT </w:instrText>
    </w:r>
    <w:r w:rsidRPr="00D73C3F">
      <w:fldChar w:fldCharType="separate"/>
    </w:r>
    <w:r>
      <w:rPr>
        <w:noProof/>
      </w:rPr>
      <w:t>3</w:t>
    </w:r>
    <w:r w:rsidRPr="00D73C3F">
      <w:fldChar w:fldCharType="end"/>
    </w:r>
    <w:r w:rsidRPr="00D73C3F">
      <w:t>/</w:t>
    </w:r>
    <w:r>
      <w:rPr>
        <w:noProof/>
      </w:rPr>
      <w:fldChar w:fldCharType="begin"/>
    </w:r>
    <w:r>
      <w:rPr>
        <w:noProof/>
      </w:rPr>
      <w:instrText xml:space="preserve"> NUMPAGES   \* MERGEFORMAT </w:instrText>
    </w:r>
    <w:r>
      <w:rPr>
        <w:noProof/>
      </w:rPr>
      <w:fldChar w:fldCharType="separate"/>
    </w:r>
    <w:r>
      <w:rPr>
        <w:noProof/>
      </w:rPr>
      <w:t>3</w:t>
    </w:r>
    <w:r>
      <w:rPr>
        <w:noProof/>
      </w:rPr>
      <w:fldChar w:fldCharType="end"/>
    </w:r>
    <w:r>
      <w:tab/>
    </w:r>
    <w:r>
      <w:fldChar w:fldCharType="begin"/>
    </w:r>
    <w:r>
      <w:instrText xml:space="preserve"> SAVEDATE  \@ "dd MMMM yyyy"  \* MERGEFORMAT </w:instrText>
    </w:r>
    <w:r>
      <w:fldChar w:fldCharType="separate"/>
    </w:r>
    <w:r>
      <w:rPr>
        <w:noProof/>
      </w:rPr>
      <w:t>19 mai 2022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B6F1F" w14:textId="701D0E08" w:rsidR="00722BC9" w:rsidRDefault="00722BC9" w:rsidP="00D73C3F">
    <w:pPr>
      <w:pStyle w:val="Texte"/>
      <w:tabs>
        <w:tab w:val="center" w:pos="4536"/>
        <w:tab w:val="left" w:pos="7371"/>
      </w:tabs>
      <w:spacing w:before="360"/>
    </w:pPr>
    <w:r>
      <w:rPr>
        <w:noProof/>
      </w:rPr>
      <w:fldChar w:fldCharType="begin"/>
    </w:r>
    <w:r>
      <w:rPr>
        <w:noProof/>
      </w:rPr>
      <w:instrText xml:space="preserve"> FILENAME  \* Caps  \* MERGEFORMAT </w:instrText>
    </w:r>
    <w:r>
      <w:rPr>
        <w:noProof/>
      </w:rPr>
      <w:fldChar w:fldCharType="separate"/>
    </w:r>
    <w:r>
      <w:rPr>
        <w:noProof/>
      </w:rPr>
      <w:t>Rapport_TPI_Duchosaln.Docx</w:t>
    </w:r>
    <w:r>
      <w:rPr>
        <w:noProof/>
      </w:rPr>
      <w:fldChar w:fldCharType="end"/>
    </w:r>
    <w:r>
      <w:tab/>
    </w:r>
    <w:r w:rsidRPr="00D73C3F">
      <w:fldChar w:fldCharType="begin"/>
    </w:r>
    <w:r w:rsidRPr="00D73C3F">
      <w:instrText xml:space="preserve"> PAGE   \* MERGEFORMAT </w:instrText>
    </w:r>
    <w:r w:rsidRPr="00D73C3F">
      <w:fldChar w:fldCharType="separate"/>
    </w:r>
    <w:r>
      <w:rPr>
        <w:noProof/>
      </w:rPr>
      <w:t>3</w:t>
    </w:r>
    <w:r w:rsidRPr="00D73C3F">
      <w:fldChar w:fldCharType="end"/>
    </w:r>
    <w:r w:rsidRPr="00D73C3F">
      <w:t>/</w:t>
    </w:r>
    <w:r w:rsidR="00A0070C">
      <w:t>35</w:t>
    </w:r>
    <w:r>
      <w:tab/>
    </w:r>
    <w:r>
      <w:fldChar w:fldCharType="begin"/>
    </w:r>
    <w:r>
      <w:instrText xml:space="preserve"> SAVEDATE  \@ "dd MMMM yyyy"  \* MERGEFORMAT </w:instrText>
    </w:r>
    <w:r>
      <w:fldChar w:fldCharType="separate"/>
    </w:r>
    <w:r>
      <w:rPr>
        <w:noProof/>
      </w:rPr>
      <w:t>19 mai 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E9B6F" w14:textId="77777777" w:rsidR="00CF1606" w:rsidRDefault="00CF1606" w:rsidP="00831CD0">
      <w:pPr>
        <w:spacing w:after="0" w:line="240" w:lineRule="auto"/>
      </w:pPr>
      <w:r>
        <w:separator/>
      </w:r>
    </w:p>
  </w:footnote>
  <w:footnote w:type="continuationSeparator" w:id="0">
    <w:p w14:paraId="5B1F5305" w14:textId="77777777" w:rsidR="00CF1606" w:rsidRDefault="00CF1606" w:rsidP="00831C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EAC87" w14:textId="6F0E5E24" w:rsidR="00110A1D" w:rsidRPr="00F836DA" w:rsidRDefault="00110A1D" w:rsidP="008C36C4">
    <w:pPr>
      <w:pStyle w:val="Texte"/>
      <w:tabs>
        <w:tab w:val="center" w:pos="4536"/>
        <w:tab w:val="right" w:pos="9070"/>
      </w:tabs>
      <w:spacing w:after="360"/>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99508" w14:textId="77777777" w:rsidR="00110A1D" w:rsidRPr="00F836DA" w:rsidRDefault="00110A1D" w:rsidP="008C36C4">
    <w:pPr>
      <w:pStyle w:val="Texte"/>
      <w:tabs>
        <w:tab w:val="center" w:pos="4536"/>
        <w:tab w:val="right" w:pos="9070"/>
      </w:tabs>
      <w:spacing w:after="360"/>
      <w:rPr>
        <w:lang w:val="en-US"/>
      </w:rPr>
    </w:pPr>
    <w:r>
      <w:fldChar w:fldCharType="begin"/>
    </w:r>
    <w:r w:rsidRPr="00F836DA">
      <w:rPr>
        <w:lang w:val="en-US"/>
      </w:rPr>
      <w:instrText xml:space="preserve"> AUTHOR  "Nathan Duchosal" \* Caps  \* MERGEFORMAT </w:instrText>
    </w:r>
    <w:r>
      <w:fldChar w:fldCharType="separate"/>
    </w:r>
    <w:r w:rsidRPr="00F836DA">
      <w:rPr>
        <w:noProof/>
        <w:lang w:val="en-US"/>
      </w:rPr>
      <w:t>Nathan Duchosal</w:t>
    </w:r>
    <w:r>
      <w:fldChar w:fldCharType="end"/>
    </w:r>
    <w:r w:rsidRPr="00F836DA">
      <w:rPr>
        <w:lang w:val="en-US"/>
      </w:rPr>
      <w:tab/>
    </w:r>
    <w:sdt>
      <w:sdtPr>
        <w:id w:val="-1896889142"/>
      </w:sdtPr>
      <w:sdtContent>
        <w:r w:rsidRPr="00F836DA">
          <w:rPr>
            <w:lang w:val="en-US"/>
          </w:rPr>
          <w:t>Hanabi</w:t>
        </w:r>
      </w:sdtContent>
    </w:sdt>
    <w:r w:rsidRPr="00F836DA">
      <w:rPr>
        <w:lang w:val="en-US"/>
      </w:rPr>
      <w:tab/>
    </w:r>
    <w:sdt>
      <w:sdtPr>
        <w:id w:val="-658297503"/>
      </w:sdtPr>
      <w:sdtContent>
        <w:r w:rsidRPr="00F836DA">
          <w:rPr>
            <w:lang w:val="en-US"/>
          </w:rPr>
          <w:t>3INF-IP-M</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72FEA" w14:textId="2F86AF49" w:rsidR="00110A1D" w:rsidRPr="00725496" w:rsidRDefault="00110A1D" w:rsidP="00725496">
    <w:pPr>
      <w:pStyle w:val="Texte"/>
      <w:tabs>
        <w:tab w:val="center" w:pos="4536"/>
        <w:tab w:val="right" w:pos="9070"/>
      </w:tabs>
      <w:spacing w:after="360"/>
      <w:rPr>
        <w:lang w:val="en-US"/>
      </w:rPr>
    </w:pPr>
    <w:r>
      <w:fldChar w:fldCharType="begin"/>
    </w:r>
    <w:r w:rsidRPr="00F836DA">
      <w:rPr>
        <w:lang w:val="en-US"/>
      </w:rPr>
      <w:instrText xml:space="preserve"> AUTHOR  "Nathan Duchosal" \* Caps  \* MERGEFORMAT </w:instrText>
    </w:r>
    <w:r>
      <w:fldChar w:fldCharType="separate"/>
    </w:r>
    <w:r w:rsidRPr="00F836DA">
      <w:rPr>
        <w:noProof/>
        <w:lang w:val="en-US"/>
      </w:rPr>
      <w:t>Nathan Duchosal</w:t>
    </w:r>
    <w:r>
      <w:fldChar w:fldCharType="end"/>
    </w:r>
    <w:r w:rsidRPr="00F836DA">
      <w:rPr>
        <w:lang w:val="en-US"/>
      </w:rPr>
      <w:tab/>
    </w:r>
    <w:sdt>
      <w:sdtPr>
        <w:id w:val="-1433192360"/>
      </w:sdtPr>
      <w:sdtContent>
        <w:r w:rsidRPr="00F836DA">
          <w:rPr>
            <w:lang w:val="en-US"/>
          </w:rPr>
          <w:t>Hanabi</w:t>
        </w:r>
      </w:sdtContent>
    </w:sdt>
    <w:r w:rsidRPr="00F836DA">
      <w:rPr>
        <w:lang w:val="en-US"/>
      </w:rPr>
      <w:tab/>
    </w:r>
    <w:sdt>
      <w:sdtPr>
        <w:id w:val="-451470066"/>
      </w:sdtPr>
      <w:sdtContent>
        <w:r w:rsidRPr="00F836DA">
          <w:rPr>
            <w:lang w:val="en-US"/>
          </w:rPr>
          <w:t>3INF-IP-M</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EB7AB" w14:textId="77777777" w:rsidR="00110A1D" w:rsidRPr="00F836DA" w:rsidRDefault="00110A1D" w:rsidP="00A6723B">
    <w:pPr>
      <w:pStyle w:val="Texte"/>
      <w:tabs>
        <w:tab w:val="center" w:pos="7088"/>
        <w:tab w:val="right" w:pos="14570"/>
      </w:tabs>
      <w:spacing w:after="360"/>
      <w:rPr>
        <w:lang w:val="en-US"/>
      </w:rPr>
    </w:pPr>
    <w:r>
      <w:fldChar w:fldCharType="begin"/>
    </w:r>
    <w:r w:rsidRPr="00F836DA">
      <w:rPr>
        <w:lang w:val="en-US"/>
      </w:rPr>
      <w:instrText xml:space="preserve"> AUTHOR  "Nathan Duchosal" \* Caps  \* MERGEFORMAT </w:instrText>
    </w:r>
    <w:r>
      <w:fldChar w:fldCharType="separate"/>
    </w:r>
    <w:r w:rsidRPr="00F836DA">
      <w:rPr>
        <w:noProof/>
        <w:lang w:val="en-US"/>
      </w:rPr>
      <w:t>Nathan Duchosal</w:t>
    </w:r>
    <w:r>
      <w:fldChar w:fldCharType="end"/>
    </w:r>
    <w:r w:rsidRPr="00F836DA">
      <w:rPr>
        <w:lang w:val="en-US"/>
      </w:rPr>
      <w:tab/>
    </w:r>
    <w:sdt>
      <w:sdtPr>
        <w:id w:val="-727227049"/>
      </w:sdtPr>
      <w:sdtContent>
        <w:r w:rsidRPr="00F836DA">
          <w:rPr>
            <w:lang w:val="en-US"/>
          </w:rPr>
          <w:t>Hanabi</w:t>
        </w:r>
      </w:sdtContent>
    </w:sdt>
    <w:r w:rsidRPr="00F836DA">
      <w:rPr>
        <w:lang w:val="en-US"/>
      </w:rPr>
      <w:tab/>
    </w:r>
    <w:sdt>
      <w:sdtPr>
        <w:id w:val="566073600"/>
      </w:sdtPr>
      <w:sdtContent>
        <w:r w:rsidRPr="00F836DA">
          <w:rPr>
            <w:lang w:val="en-US"/>
          </w:rPr>
          <w:t>3INF-IP-M</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12391" w14:textId="77777777" w:rsidR="00110A1D" w:rsidRDefault="00110A1D">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D25AD" w14:textId="77777777" w:rsidR="00110A1D" w:rsidRPr="00F836DA" w:rsidRDefault="00110A1D" w:rsidP="008C36C4">
    <w:pPr>
      <w:pStyle w:val="Texte"/>
      <w:tabs>
        <w:tab w:val="center" w:pos="4536"/>
        <w:tab w:val="right" w:pos="9070"/>
      </w:tabs>
      <w:spacing w:after="360"/>
      <w:rPr>
        <w:lang w:val="en-US"/>
      </w:rPr>
    </w:pPr>
    <w:r>
      <w:fldChar w:fldCharType="begin"/>
    </w:r>
    <w:r w:rsidRPr="00F836DA">
      <w:rPr>
        <w:lang w:val="en-US"/>
      </w:rPr>
      <w:instrText xml:space="preserve"> AUTHOR  "Nathan Duchosal" \* Caps  \* MERGEFORMAT </w:instrText>
    </w:r>
    <w:r>
      <w:fldChar w:fldCharType="separate"/>
    </w:r>
    <w:r w:rsidRPr="00F836DA">
      <w:rPr>
        <w:noProof/>
        <w:lang w:val="en-US"/>
      </w:rPr>
      <w:t>Nathan Duchosal</w:t>
    </w:r>
    <w:r>
      <w:fldChar w:fldCharType="end"/>
    </w:r>
    <w:r w:rsidRPr="00F836DA">
      <w:rPr>
        <w:lang w:val="en-US"/>
      </w:rPr>
      <w:tab/>
    </w:r>
    <w:sdt>
      <w:sdtPr>
        <w:id w:val="-1722047150"/>
      </w:sdtPr>
      <w:sdtContent>
        <w:r w:rsidRPr="00F836DA">
          <w:rPr>
            <w:lang w:val="en-US"/>
          </w:rPr>
          <w:t>Hanabi</w:t>
        </w:r>
      </w:sdtContent>
    </w:sdt>
    <w:r w:rsidRPr="00F836DA">
      <w:rPr>
        <w:lang w:val="en-US"/>
      </w:rPr>
      <w:tab/>
    </w:r>
    <w:sdt>
      <w:sdtPr>
        <w:id w:val="-1854403103"/>
      </w:sdtPr>
      <w:sdtContent>
        <w:r w:rsidRPr="00F836DA">
          <w:rPr>
            <w:lang w:val="en-US"/>
          </w:rPr>
          <w:t>3INF-IP-M</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11.25pt;height:11.25pt" o:bullet="t">
        <v:imagedata r:id="rId1" o:title="mso9A1A"/>
      </v:shape>
    </w:pict>
  </w:numPicBullet>
  <w:abstractNum w:abstractNumId="0" w15:restartNumberingAfterBreak="0">
    <w:nsid w:val="13D33F91"/>
    <w:multiLevelType w:val="multilevel"/>
    <w:tmpl w:val="AA62E330"/>
    <w:lvl w:ilvl="0">
      <w:start w:val="1"/>
      <w:numFmt w:val="decimal"/>
      <w:pStyle w:val="Titre2"/>
      <w:lvlText w:val="%1."/>
      <w:lvlJc w:val="left"/>
      <w:pPr>
        <w:ind w:left="644"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3"/>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C47990"/>
    <w:multiLevelType w:val="hybridMultilevel"/>
    <w:tmpl w:val="D8EEC71A"/>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0307718"/>
    <w:multiLevelType w:val="hybridMultilevel"/>
    <w:tmpl w:val="781EB3C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E6A4558"/>
    <w:multiLevelType w:val="hybridMultilevel"/>
    <w:tmpl w:val="FCD2A2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1D158B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480F52"/>
    <w:multiLevelType w:val="hybridMultilevel"/>
    <w:tmpl w:val="D0A83EE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F17091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CE746F"/>
    <w:multiLevelType w:val="multilevel"/>
    <w:tmpl w:val="C92EA27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4447F81"/>
    <w:multiLevelType w:val="hybridMultilevel"/>
    <w:tmpl w:val="E1CCEF62"/>
    <w:lvl w:ilvl="0" w:tplc="57CED9F4">
      <w:start w:val="1"/>
      <w:numFmt w:val="decimal"/>
      <w:pStyle w:val="Numrotation"/>
      <w:lvlText w:val="%1."/>
      <w:lvlJc w:val="left"/>
      <w:pPr>
        <w:ind w:left="502"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55A558C5"/>
    <w:multiLevelType w:val="multilevel"/>
    <w:tmpl w:val="2B92F5F6"/>
    <w:lvl w:ilvl="0">
      <w:start w:val="1"/>
      <w:numFmt w:val="decimal"/>
      <w:lvlText w:val="%1."/>
      <w:lvlJc w:val="left"/>
      <w:pPr>
        <w:ind w:left="720" w:hanging="360"/>
      </w:pPr>
      <w:rPr>
        <w:rFonts w:hint="default"/>
      </w:rPr>
    </w:lvl>
    <w:lvl w:ilvl="1">
      <w:start w:val="1"/>
      <w:numFmt w:val="decimal"/>
      <w:isLgl/>
      <w:lvlText w:val="%1.%2"/>
      <w:lvlJc w:val="left"/>
      <w:pPr>
        <w:ind w:left="185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0" w15:restartNumberingAfterBreak="0">
    <w:nsid w:val="572A1E7D"/>
    <w:multiLevelType w:val="hybridMultilevel"/>
    <w:tmpl w:val="B8FC26EE"/>
    <w:lvl w:ilvl="0" w:tplc="100C0007">
      <w:start w:val="1"/>
      <w:numFmt w:val="bullet"/>
      <w:lvlText w:val=""/>
      <w:lvlPicBulletId w:val="0"/>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31A3847"/>
    <w:multiLevelType w:val="hybridMultilevel"/>
    <w:tmpl w:val="5A888B2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A8667B3"/>
    <w:multiLevelType w:val="hybridMultilevel"/>
    <w:tmpl w:val="F056A84C"/>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15:restartNumberingAfterBreak="0">
    <w:nsid w:val="6FFD0AB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326B81"/>
    <w:multiLevelType w:val="hybridMultilevel"/>
    <w:tmpl w:val="1F86A168"/>
    <w:lvl w:ilvl="0" w:tplc="9D0EB98A">
      <w:start w:val="1"/>
      <w:numFmt w:val="bullet"/>
      <w:pStyle w:val="Puce"/>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8"/>
  </w:num>
  <w:num w:numId="4">
    <w:abstractNumId w:val="14"/>
  </w:num>
  <w:num w:numId="5">
    <w:abstractNumId w:val="7"/>
  </w:num>
  <w:num w:numId="6">
    <w:abstractNumId w:val="10"/>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3"/>
  </w:num>
  <w:num w:numId="11">
    <w:abstractNumId w:val="6"/>
  </w:num>
  <w:num w:numId="12">
    <w:abstractNumId w:val="0"/>
  </w:num>
  <w:num w:numId="13">
    <w:abstractNumId w:val="0"/>
  </w:num>
  <w:num w:numId="14">
    <w:abstractNumId w:val="1"/>
  </w:num>
  <w:num w:numId="15">
    <w:abstractNumId w:val="5"/>
  </w:num>
  <w:num w:numId="16">
    <w:abstractNumId w:val="11"/>
  </w:num>
  <w:num w:numId="17">
    <w:abstractNumId w:val="2"/>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num>
  <w:num w:numId="21">
    <w:abstractNumId w:val="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B3D"/>
    <w:rsid w:val="000058F7"/>
    <w:rsid w:val="0000623E"/>
    <w:rsid w:val="00007379"/>
    <w:rsid w:val="000114B1"/>
    <w:rsid w:val="00011FA3"/>
    <w:rsid w:val="000148A3"/>
    <w:rsid w:val="00020561"/>
    <w:rsid w:val="00020D39"/>
    <w:rsid w:val="000214DD"/>
    <w:rsid w:val="0002285B"/>
    <w:rsid w:val="00023311"/>
    <w:rsid w:val="000277C1"/>
    <w:rsid w:val="00027AA9"/>
    <w:rsid w:val="00035D1D"/>
    <w:rsid w:val="00040940"/>
    <w:rsid w:val="000409BC"/>
    <w:rsid w:val="00041A20"/>
    <w:rsid w:val="000427BF"/>
    <w:rsid w:val="00046F5B"/>
    <w:rsid w:val="00047213"/>
    <w:rsid w:val="00052982"/>
    <w:rsid w:val="000537EE"/>
    <w:rsid w:val="000538B2"/>
    <w:rsid w:val="000603E6"/>
    <w:rsid w:val="00062023"/>
    <w:rsid w:val="000628FF"/>
    <w:rsid w:val="000658FB"/>
    <w:rsid w:val="00065D98"/>
    <w:rsid w:val="000712F5"/>
    <w:rsid w:val="00073B34"/>
    <w:rsid w:val="00074886"/>
    <w:rsid w:val="000749DA"/>
    <w:rsid w:val="00077324"/>
    <w:rsid w:val="00083024"/>
    <w:rsid w:val="000836B2"/>
    <w:rsid w:val="000840E7"/>
    <w:rsid w:val="00086678"/>
    <w:rsid w:val="000900F3"/>
    <w:rsid w:val="000910CE"/>
    <w:rsid w:val="00091DB4"/>
    <w:rsid w:val="00091F02"/>
    <w:rsid w:val="00094AFD"/>
    <w:rsid w:val="00095CF1"/>
    <w:rsid w:val="0009618E"/>
    <w:rsid w:val="00097C45"/>
    <w:rsid w:val="000A01B9"/>
    <w:rsid w:val="000A0568"/>
    <w:rsid w:val="000A3BA1"/>
    <w:rsid w:val="000A5689"/>
    <w:rsid w:val="000C10C1"/>
    <w:rsid w:val="000C3F0B"/>
    <w:rsid w:val="000C41E3"/>
    <w:rsid w:val="000C6688"/>
    <w:rsid w:val="000C7832"/>
    <w:rsid w:val="000D205A"/>
    <w:rsid w:val="000D2383"/>
    <w:rsid w:val="000D30FC"/>
    <w:rsid w:val="000D400F"/>
    <w:rsid w:val="000D4B08"/>
    <w:rsid w:val="000D60B4"/>
    <w:rsid w:val="000E1946"/>
    <w:rsid w:val="000E30D9"/>
    <w:rsid w:val="000E60B5"/>
    <w:rsid w:val="000F017D"/>
    <w:rsid w:val="000F1F34"/>
    <w:rsid w:val="000F27A0"/>
    <w:rsid w:val="000F474D"/>
    <w:rsid w:val="000F4D44"/>
    <w:rsid w:val="000F55CA"/>
    <w:rsid w:val="000F6297"/>
    <w:rsid w:val="000F7A82"/>
    <w:rsid w:val="00100568"/>
    <w:rsid w:val="001022B8"/>
    <w:rsid w:val="001030A4"/>
    <w:rsid w:val="00107124"/>
    <w:rsid w:val="00110A1D"/>
    <w:rsid w:val="001121CD"/>
    <w:rsid w:val="00112476"/>
    <w:rsid w:val="00112939"/>
    <w:rsid w:val="00112D2D"/>
    <w:rsid w:val="00114DCC"/>
    <w:rsid w:val="00117373"/>
    <w:rsid w:val="00121611"/>
    <w:rsid w:val="001229EC"/>
    <w:rsid w:val="001232DA"/>
    <w:rsid w:val="00126BDA"/>
    <w:rsid w:val="00130D51"/>
    <w:rsid w:val="00131B91"/>
    <w:rsid w:val="00133151"/>
    <w:rsid w:val="00143EF8"/>
    <w:rsid w:val="00144007"/>
    <w:rsid w:val="00144389"/>
    <w:rsid w:val="00147EB5"/>
    <w:rsid w:val="001514E8"/>
    <w:rsid w:val="00152F47"/>
    <w:rsid w:val="0015331D"/>
    <w:rsid w:val="00155937"/>
    <w:rsid w:val="0016284A"/>
    <w:rsid w:val="0016374F"/>
    <w:rsid w:val="00164BF0"/>
    <w:rsid w:val="001663D8"/>
    <w:rsid w:val="00171A6D"/>
    <w:rsid w:val="00172371"/>
    <w:rsid w:val="00174976"/>
    <w:rsid w:val="00174EB0"/>
    <w:rsid w:val="00177760"/>
    <w:rsid w:val="00177DAF"/>
    <w:rsid w:val="00177DBE"/>
    <w:rsid w:val="00177E93"/>
    <w:rsid w:val="00180523"/>
    <w:rsid w:val="0018628C"/>
    <w:rsid w:val="00193425"/>
    <w:rsid w:val="00193736"/>
    <w:rsid w:val="00193FAD"/>
    <w:rsid w:val="0019462B"/>
    <w:rsid w:val="001949C2"/>
    <w:rsid w:val="00195741"/>
    <w:rsid w:val="00197E2E"/>
    <w:rsid w:val="001A0A72"/>
    <w:rsid w:val="001A3716"/>
    <w:rsid w:val="001A4E37"/>
    <w:rsid w:val="001A6BBC"/>
    <w:rsid w:val="001B1844"/>
    <w:rsid w:val="001B235C"/>
    <w:rsid w:val="001B2BFA"/>
    <w:rsid w:val="001B37BD"/>
    <w:rsid w:val="001B405A"/>
    <w:rsid w:val="001B4984"/>
    <w:rsid w:val="001B4A32"/>
    <w:rsid w:val="001B78A6"/>
    <w:rsid w:val="001B7A1F"/>
    <w:rsid w:val="001C0C19"/>
    <w:rsid w:val="001C2B52"/>
    <w:rsid w:val="001C2CDB"/>
    <w:rsid w:val="001C3A7F"/>
    <w:rsid w:val="001C7D18"/>
    <w:rsid w:val="001D1F4B"/>
    <w:rsid w:val="001D4EE8"/>
    <w:rsid w:val="001E01D0"/>
    <w:rsid w:val="001E0B7E"/>
    <w:rsid w:val="001E252B"/>
    <w:rsid w:val="001E5BFF"/>
    <w:rsid w:val="001F0721"/>
    <w:rsid w:val="001F0739"/>
    <w:rsid w:val="001F2C96"/>
    <w:rsid w:val="001F336E"/>
    <w:rsid w:val="001F6BDA"/>
    <w:rsid w:val="001F6F61"/>
    <w:rsid w:val="002054AA"/>
    <w:rsid w:val="00205BE6"/>
    <w:rsid w:val="002067CB"/>
    <w:rsid w:val="00210698"/>
    <w:rsid w:val="00210797"/>
    <w:rsid w:val="00214B60"/>
    <w:rsid w:val="00223A09"/>
    <w:rsid w:val="0022559E"/>
    <w:rsid w:val="002264AE"/>
    <w:rsid w:val="002268C0"/>
    <w:rsid w:val="002315D8"/>
    <w:rsid w:val="00231AD3"/>
    <w:rsid w:val="00231DB4"/>
    <w:rsid w:val="002341E3"/>
    <w:rsid w:val="00234D28"/>
    <w:rsid w:val="002358D6"/>
    <w:rsid w:val="002378C5"/>
    <w:rsid w:val="00240055"/>
    <w:rsid w:val="00240BCE"/>
    <w:rsid w:val="002433F4"/>
    <w:rsid w:val="00245C02"/>
    <w:rsid w:val="0024668F"/>
    <w:rsid w:val="0024715A"/>
    <w:rsid w:val="002509EC"/>
    <w:rsid w:val="00252965"/>
    <w:rsid w:val="00254C04"/>
    <w:rsid w:val="00264133"/>
    <w:rsid w:val="00264B55"/>
    <w:rsid w:val="002651AF"/>
    <w:rsid w:val="00266A76"/>
    <w:rsid w:val="00266F11"/>
    <w:rsid w:val="00267488"/>
    <w:rsid w:val="00274D6D"/>
    <w:rsid w:val="00275459"/>
    <w:rsid w:val="00275821"/>
    <w:rsid w:val="00282FF4"/>
    <w:rsid w:val="00283E03"/>
    <w:rsid w:val="002902E2"/>
    <w:rsid w:val="00294AF5"/>
    <w:rsid w:val="0029504B"/>
    <w:rsid w:val="0029559C"/>
    <w:rsid w:val="00296CD6"/>
    <w:rsid w:val="00297BB7"/>
    <w:rsid w:val="002A194C"/>
    <w:rsid w:val="002A21A6"/>
    <w:rsid w:val="002A6AE2"/>
    <w:rsid w:val="002B09A2"/>
    <w:rsid w:val="002B258E"/>
    <w:rsid w:val="002B4333"/>
    <w:rsid w:val="002B558F"/>
    <w:rsid w:val="002B5E66"/>
    <w:rsid w:val="002C0E09"/>
    <w:rsid w:val="002C433A"/>
    <w:rsid w:val="002C5319"/>
    <w:rsid w:val="002C5ABA"/>
    <w:rsid w:val="002C604B"/>
    <w:rsid w:val="002C662C"/>
    <w:rsid w:val="002D358A"/>
    <w:rsid w:val="002D7C46"/>
    <w:rsid w:val="002E01D0"/>
    <w:rsid w:val="002E5F96"/>
    <w:rsid w:val="002F2691"/>
    <w:rsid w:val="002F2CD4"/>
    <w:rsid w:val="002F6F3E"/>
    <w:rsid w:val="002F7E85"/>
    <w:rsid w:val="0030109A"/>
    <w:rsid w:val="00302391"/>
    <w:rsid w:val="00304F58"/>
    <w:rsid w:val="00313C6C"/>
    <w:rsid w:val="0031738D"/>
    <w:rsid w:val="00327075"/>
    <w:rsid w:val="003311B7"/>
    <w:rsid w:val="00331B65"/>
    <w:rsid w:val="00331E60"/>
    <w:rsid w:val="00332814"/>
    <w:rsid w:val="00332A63"/>
    <w:rsid w:val="00336A92"/>
    <w:rsid w:val="00336D54"/>
    <w:rsid w:val="00337EA1"/>
    <w:rsid w:val="003406BE"/>
    <w:rsid w:val="00341123"/>
    <w:rsid w:val="00347B00"/>
    <w:rsid w:val="00352968"/>
    <w:rsid w:val="00352F33"/>
    <w:rsid w:val="00353D6D"/>
    <w:rsid w:val="003575A7"/>
    <w:rsid w:val="003576B4"/>
    <w:rsid w:val="003604BE"/>
    <w:rsid w:val="00361C62"/>
    <w:rsid w:val="00361E92"/>
    <w:rsid w:val="00362032"/>
    <w:rsid w:val="00362CF2"/>
    <w:rsid w:val="003640DA"/>
    <w:rsid w:val="0036690A"/>
    <w:rsid w:val="00367CF4"/>
    <w:rsid w:val="00371597"/>
    <w:rsid w:val="0037238C"/>
    <w:rsid w:val="00373BF5"/>
    <w:rsid w:val="00375555"/>
    <w:rsid w:val="0039134F"/>
    <w:rsid w:val="00397547"/>
    <w:rsid w:val="003A04F1"/>
    <w:rsid w:val="003A1183"/>
    <w:rsid w:val="003A2940"/>
    <w:rsid w:val="003A3554"/>
    <w:rsid w:val="003A4315"/>
    <w:rsid w:val="003B64F1"/>
    <w:rsid w:val="003B70D2"/>
    <w:rsid w:val="003C0318"/>
    <w:rsid w:val="003C05C9"/>
    <w:rsid w:val="003C241C"/>
    <w:rsid w:val="003C3111"/>
    <w:rsid w:val="003C741E"/>
    <w:rsid w:val="003C7970"/>
    <w:rsid w:val="003D0DE2"/>
    <w:rsid w:val="003D2FA8"/>
    <w:rsid w:val="003D4640"/>
    <w:rsid w:val="003D7A57"/>
    <w:rsid w:val="003E2117"/>
    <w:rsid w:val="003E2479"/>
    <w:rsid w:val="003E2866"/>
    <w:rsid w:val="003E470D"/>
    <w:rsid w:val="003E7785"/>
    <w:rsid w:val="003F03AC"/>
    <w:rsid w:val="003F328F"/>
    <w:rsid w:val="003F3BCF"/>
    <w:rsid w:val="003F62E9"/>
    <w:rsid w:val="00402C34"/>
    <w:rsid w:val="004066D0"/>
    <w:rsid w:val="00416C16"/>
    <w:rsid w:val="00420546"/>
    <w:rsid w:val="00423A5D"/>
    <w:rsid w:val="00426FA6"/>
    <w:rsid w:val="00427E66"/>
    <w:rsid w:val="0043165E"/>
    <w:rsid w:val="00437962"/>
    <w:rsid w:val="00440847"/>
    <w:rsid w:val="00440E81"/>
    <w:rsid w:val="00441651"/>
    <w:rsid w:val="00443F0D"/>
    <w:rsid w:val="004444FC"/>
    <w:rsid w:val="00447838"/>
    <w:rsid w:val="00447AB9"/>
    <w:rsid w:val="00450317"/>
    <w:rsid w:val="004543BF"/>
    <w:rsid w:val="004546F0"/>
    <w:rsid w:val="00454C97"/>
    <w:rsid w:val="00455128"/>
    <w:rsid w:val="00455A6E"/>
    <w:rsid w:val="00457288"/>
    <w:rsid w:val="004610A3"/>
    <w:rsid w:val="004613BA"/>
    <w:rsid w:val="00461F8F"/>
    <w:rsid w:val="00470913"/>
    <w:rsid w:val="00470D9F"/>
    <w:rsid w:val="00471057"/>
    <w:rsid w:val="0047261E"/>
    <w:rsid w:val="0048096F"/>
    <w:rsid w:val="004839A7"/>
    <w:rsid w:val="00484AC1"/>
    <w:rsid w:val="0048533B"/>
    <w:rsid w:val="00485549"/>
    <w:rsid w:val="00485714"/>
    <w:rsid w:val="00487378"/>
    <w:rsid w:val="0049197A"/>
    <w:rsid w:val="004925FD"/>
    <w:rsid w:val="00493010"/>
    <w:rsid w:val="004969DB"/>
    <w:rsid w:val="0049798D"/>
    <w:rsid w:val="004A0B36"/>
    <w:rsid w:val="004A1076"/>
    <w:rsid w:val="004A118D"/>
    <w:rsid w:val="004A2788"/>
    <w:rsid w:val="004A569F"/>
    <w:rsid w:val="004A6FD4"/>
    <w:rsid w:val="004A7CAA"/>
    <w:rsid w:val="004B128D"/>
    <w:rsid w:val="004B5480"/>
    <w:rsid w:val="004B7D83"/>
    <w:rsid w:val="004B7DFB"/>
    <w:rsid w:val="004C2C93"/>
    <w:rsid w:val="004C4A1E"/>
    <w:rsid w:val="004C4B81"/>
    <w:rsid w:val="004C4C3E"/>
    <w:rsid w:val="004C51BB"/>
    <w:rsid w:val="004C7111"/>
    <w:rsid w:val="004C7E5D"/>
    <w:rsid w:val="004D01CA"/>
    <w:rsid w:val="004D0677"/>
    <w:rsid w:val="004D4C56"/>
    <w:rsid w:val="004D5B3A"/>
    <w:rsid w:val="004D78FD"/>
    <w:rsid w:val="004E0809"/>
    <w:rsid w:val="004E192E"/>
    <w:rsid w:val="004E67FD"/>
    <w:rsid w:val="004E72E0"/>
    <w:rsid w:val="004F1285"/>
    <w:rsid w:val="004F2D75"/>
    <w:rsid w:val="004F6369"/>
    <w:rsid w:val="004F6382"/>
    <w:rsid w:val="00500A8E"/>
    <w:rsid w:val="0050399D"/>
    <w:rsid w:val="00505CE8"/>
    <w:rsid w:val="005115CD"/>
    <w:rsid w:val="005139A1"/>
    <w:rsid w:val="00514673"/>
    <w:rsid w:val="00514AC8"/>
    <w:rsid w:val="005207E8"/>
    <w:rsid w:val="00530559"/>
    <w:rsid w:val="00531A6C"/>
    <w:rsid w:val="00533583"/>
    <w:rsid w:val="00535A47"/>
    <w:rsid w:val="0053708D"/>
    <w:rsid w:val="00541268"/>
    <w:rsid w:val="00545FBA"/>
    <w:rsid w:val="005500F6"/>
    <w:rsid w:val="005502F6"/>
    <w:rsid w:val="00551A43"/>
    <w:rsid w:val="0055304E"/>
    <w:rsid w:val="00556CA5"/>
    <w:rsid w:val="00561245"/>
    <w:rsid w:val="00561F75"/>
    <w:rsid w:val="0056389B"/>
    <w:rsid w:val="00563C6F"/>
    <w:rsid w:val="00567A2C"/>
    <w:rsid w:val="005728A3"/>
    <w:rsid w:val="0057336C"/>
    <w:rsid w:val="00575C19"/>
    <w:rsid w:val="005775BD"/>
    <w:rsid w:val="0058010D"/>
    <w:rsid w:val="00582F41"/>
    <w:rsid w:val="00584AD7"/>
    <w:rsid w:val="0058650A"/>
    <w:rsid w:val="00587F2C"/>
    <w:rsid w:val="00591671"/>
    <w:rsid w:val="00591A39"/>
    <w:rsid w:val="00591F8A"/>
    <w:rsid w:val="00593030"/>
    <w:rsid w:val="00593C8D"/>
    <w:rsid w:val="00597233"/>
    <w:rsid w:val="005974CD"/>
    <w:rsid w:val="005A08C4"/>
    <w:rsid w:val="005A1B05"/>
    <w:rsid w:val="005A4A93"/>
    <w:rsid w:val="005B092B"/>
    <w:rsid w:val="005B0DD5"/>
    <w:rsid w:val="005B1963"/>
    <w:rsid w:val="005B1A1D"/>
    <w:rsid w:val="005B2A9B"/>
    <w:rsid w:val="005B47B7"/>
    <w:rsid w:val="005B5875"/>
    <w:rsid w:val="005B6BAA"/>
    <w:rsid w:val="005B6FA4"/>
    <w:rsid w:val="005C1507"/>
    <w:rsid w:val="005C34A8"/>
    <w:rsid w:val="005C53A4"/>
    <w:rsid w:val="005D2173"/>
    <w:rsid w:val="005D3B8C"/>
    <w:rsid w:val="005D51F5"/>
    <w:rsid w:val="005E00A1"/>
    <w:rsid w:val="005E288F"/>
    <w:rsid w:val="005E4A9A"/>
    <w:rsid w:val="005E4C7F"/>
    <w:rsid w:val="005E6530"/>
    <w:rsid w:val="005E701A"/>
    <w:rsid w:val="005E7375"/>
    <w:rsid w:val="005F4313"/>
    <w:rsid w:val="006000FB"/>
    <w:rsid w:val="00600D52"/>
    <w:rsid w:val="00602549"/>
    <w:rsid w:val="00603179"/>
    <w:rsid w:val="00603FB6"/>
    <w:rsid w:val="006078E9"/>
    <w:rsid w:val="00607AFE"/>
    <w:rsid w:val="006130E8"/>
    <w:rsid w:val="00614120"/>
    <w:rsid w:val="00615708"/>
    <w:rsid w:val="0061683B"/>
    <w:rsid w:val="00616D04"/>
    <w:rsid w:val="006200AB"/>
    <w:rsid w:val="0062236C"/>
    <w:rsid w:val="006254DE"/>
    <w:rsid w:val="00625AB9"/>
    <w:rsid w:val="0062626F"/>
    <w:rsid w:val="0062745D"/>
    <w:rsid w:val="00630632"/>
    <w:rsid w:val="00632048"/>
    <w:rsid w:val="00637DDA"/>
    <w:rsid w:val="00641DBE"/>
    <w:rsid w:val="00644567"/>
    <w:rsid w:val="006461B7"/>
    <w:rsid w:val="0064670E"/>
    <w:rsid w:val="00651293"/>
    <w:rsid w:val="0065180D"/>
    <w:rsid w:val="00652E5B"/>
    <w:rsid w:val="00661BE8"/>
    <w:rsid w:val="0066306E"/>
    <w:rsid w:val="0066544D"/>
    <w:rsid w:val="00667DB3"/>
    <w:rsid w:val="00671CE4"/>
    <w:rsid w:val="00682716"/>
    <w:rsid w:val="00692B4E"/>
    <w:rsid w:val="00692F87"/>
    <w:rsid w:val="006948A7"/>
    <w:rsid w:val="0069518D"/>
    <w:rsid w:val="00696560"/>
    <w:rsid w:val="00696B08"/>
    <w:rsid w:val="006A65C0"/>
    <w:rsid w:val="006B1102"/>
    <w:rsid w:val="006B3B26"/>
    <w:rsid w:val="006B61D3"/>
    <w:rsid w:val="006C1398"/>
    <w:rsid w:val="006C2B3D"/>
    <w:rsid w:val="006C38E8"/>
    <w:rsid w:val="006D08EA"/>
    <w:rsid w:val="006D153E"/>
    <w:rsid w:val="006E3209"/>
    <w:rsid w:val="006E5927"/>
    <w:rsid w:val="006F0DE4"/>
    <w:rsid w:val="006F208D"/>
    <w:rsid w:val="006F2202"/>
    <w:rsid w:val="006F3F6C"/>
    <w:rsid w:val="00705DA7"/>
    <w:rsid w:val="00707140"/>
    <w:rsid w:val="007146AF"/>
    <w:rsid w:val="007205BF"/>
    <w:rsid w:val="00722BC9"/>
    <w:rsid w:val="00725496"/>
    <w:rsid w:val="007276C6"/>
    <w:rsid w:val="00727E60"/>
    <w:rsid w:val="00730BA5"/>
    <w:rsid w:val="00734ABA"/>
    <w:rsid w:val="00734EE5"/>
    <w:rsid w:val="007370D9"/>
    <w:rsid w:val="007418F1"/>
    <w:rsid w:val="00741E8E"/>
    <w:rsid w:val="007429F4"/>
    <w:rsid w:val="00743307"/>
    <w:rsid w:val="007443DC"/>
    <w:rsid w:val="007479F1"/>
    <w:rsid w:val="00752C6E"/>
    <w:rsid w:val="007548DA"/>
    <w:rsid w:val="00763612"/>
    <w:rsid w:val="00764F4C"/>
    <w:rsid w:val="007700DA"/>
    <w:rsid w:val="00770EBB"/>
    <w:rsid w:val="00772004"/>
    <w:rsid w:val="0077240B"/>
    <w:rsid w:val="00774F1E"/>
    <w:rsid w:val="0077669E"/>
    <w:rsid w:val="00785101"/>
    <w:rsid w:val="0078791F"/>
    <w:rsid w:val="007943C2"/>
    <w:rsid w:val="007A3CB4"/>
    <w:rsid w:val="007A4961"/>
    <w:rsid w:val="007A5E69"/>
    <w:rsid w:val="007A7198"/>
    <w:rsid w:val="007A7458"/>
    <w:rsid w:val="007A790D"/>
    <w:rsid w:val="007B0355"/>
    <w:rsid w:val="007B0B5C"/>
    <w:rsid w:val="007B537D"/>
    <w:rsid w:val="007B579B"/>
    <w:rsid w:val="007B682B"/>
    <w:rsid w:val="007C19E9"/>
    <w:rsid w:val="007C234A"/>
    <w:rsid w:val="007C454F"/>
    <w:rsid w:val="007C559F"/>
    <w:rsid w:val="007D12BC"/>
    <w:rsid w:val="007D1456"/>
    <w:rsid w:val="007D1A89"/>
    <w:rsid w:val="007D32DF"/>
    <w:rsid w:val="007D4BC1"/>
    <w:rsid w:val="007D6BFA"/>
    <w:rsid w:val="007E00C7"/>
    <w:rsid w:val="007E017F"/>
    <w:rsid w:val="007E2999"/>
    <w:rsid w:val="007F39E7"/>
    <w:rsid w:val="007F5267"/>
    <w:rsid w:val="007F541F"/>
    <w:rsid w:val="007F6586"/>
    <w:rsid w:val="008042CE"/>
    <w:rsid w:val="00804E02"/>
    <w:rsid w:val="00805934"/>
    <w:rsid w:val="0081445C"/>
    <w:rsid w:val="008147BE"/>
    <w:rsid w:val="00815CCE"/>
    <w:rsid w:val="00820575"/>
    <w:rsid w:val="00820626"/>
    <w:rsid w:val="0082364D"/>
    <w:rsid w:val="00825CFD"/>
    <w:rsid w:val="0082616C"/>
    <w:rsid w:val="00826CF1"/>
    <w:rsid w:val="0083067E"/>
    <w:rsid w:val="00831CD0"/>
    <w:rsid w:val="00832F09"/>
    <w:rsid w:val="008332AE"/>
    <w:rsid w:val="008344B3"/>
    <w:rsid w:val="00840845"/>
    <w:rsid w:val="0084265A"/>
    <w:rsid w:val="0084342D"/>
    <w:rsid w:val="008508E0"/>
    <w:rsid w:val="00850EF4"/>
    <w:rsid w:val="00851879"/>
    <w:rsid w:val="00853CF3"/>
    <w:rsid w:val="00854C87"/>
    <w:rsid w:val="00855B05"/>
    <w:rsid w:val="008579AE"/>
    <w:rsid w:val="0086193F"/>
    <w:rsid w:val="00861A43"/>
    <w:rsid w:val="008649F4"/>
    <w:rsid w:val="00866788"/>
    <w:rsid w:val="00875172"/>
    <w:rsid w:val="0087579E"/>
    <w:rsid w:val="00882B47"/>
    <w:rsid w:val="00882E72"/>
    <w:rsid w:val="00882E75"/>
    <w:rsid w:val="00883D63"/>
    <w:rsid w:val="00885B0F"/>
    <w:rsid w:val="00890393"/>
    <w:rsid w:val="00890FF2"/>
    <w:rsid w:val="008918AE"/>
    <w:rsid w:val="008933F7"/>
    <w:rsid w:val="008A25F6"/>
    <w:rsid w:val="008A5338"/>
    <w:rsid w:val="008A59C2"/>
    <w:rsid w:val="008B3D66"/>
    <w:rsid w:val="008B538D"/>
    <w:rsid w:val="008C09F5"/>
    <w:rsid w:val="008C0E90"/>
    <w:rsid w:val="008C23BC"/>
    <w:rsid w:val="008C2E25"/>
    <w:rsid w:val="008C36C4"/>
    <w:rsid w:val="008C719F"/>
    <w:rsid w:val="008C77CE"/>
    <w:rsid w:val="008C7B0A"/>
    <w:rsid w:val="008D12AB"/>
    <w:rsid w:val="008D3361"/>
    <w:rsid w:val="008D558D"/>
    <w:rsid w:val="008D7AE3"/>
    <w:rsid w:val="008E106B"/>
    <w:rsid w:val="008E65FF"/>
    <w:rsid w:val="008E67E0"/>
    <w:rsid w:val="008E76B7"/>
    <w:rsid w:val="008F00E9"/>
    <w:rsid w:val="008F2C74"/>
    <w:rsid w:val="008F7D81"/>
    <w:rsid w:val="009046B9"/>
    <w:rsid w:val="00905744"/>
    <w:rsid w:val="00905F73"/>
    <w:rsid w:val="0090750B"/>
    <w:rsid w:val="00910F9B"/>
    <w:rsid w:val="00910FBA"/>
    <w:rsid w:val="00911846"/>
    <w:rsid w:val="009141AB"/>
    <w:rsid w:val="0091651D"/>
    <w:rsid w:val="00916DAE"/>
    <w:rsid w:val="009175E3"/>
    <w:rsid w:val="00925908"/>
    <w:rsid w:val="00931069"/>
    <w:rsid w:val="009506A3"/>
    <w:rsid w:val="00950B4C"/>
    <w:rsid w:val="009602B1"/>
    <w:rsid w:val="0096182B"/>
    <w:rsid w:val="009626EA"/>
    <w:rsid w:val="009657F8"/>
    <w:rsid w:val="00972191"/>
    <w:rsid w:val="009728EC"/>
    <w:rsid w:val="0099695D"/>
    <w:rsid w:val="00997CF4"/>
    <w:rsid w:val="009A2D8A"/>
    <w:rsid w:val="009A3825"/>
    <w:rsid w:val="009A6836"/>
    <w:rsid w:val="009A685A"/>
    <w:rsid w:val="009B49C7"/>
    <w:rsid w:val="009C0142"/>
    <w:rsid w:val="009C09F4"/>
    <w:rsid w:val="009C213F"/>
    <w:rsid w:val="009C3151"/>
    <w:rsid w:val="009C699C"/>
    <w:rsid w:val="009D460B"/>
    <w:rsid w:val="009D4AA5"/>
    <w:rsid w:val="009D5F04"/>
    <w:rsid w:val="009E234D"/>
    <w:rsid w:val="009E4A62"/>
    <w:rsid w:val="009F08DE"/>
    <w:rsid w:val="009F1758"/>
    <w:rsid w:val="009F27E5"/>
    <w:rsid w:val="009F4975"/>
    <w:rsid w:val="009F527A"/>
    <w:rsid w:val="00A0070C"/>
    <w:rsid w:val="00A007A5"/>
    <w:rsid w:val="00A0158D"/>
    <w:rsid w:val="00A11981"/>
    <w:rsid w:val="00A13068"/>
    <w:rsid w:val="00A13AFC"/>
    <w:rsid w:val="00A17DF4"/>
    <w:rsid w:val="00A17E9C"/>
    <w:rsid w:val="00A203A9"/>
    <w:rsid w:val="00A215B3"/>
    <w:rsid w:val="00A22311"/>
    <w:rsid w:val="00A235AB"/>
    <w:rsid w:val="00A24477"/>
    <w:rsid w:val="00A24F4F"/>
    <w:rsid w:val="00A26FF2"/>
    <w:rsid w:val="00A31688"/>
    <w:rsid w:val="00A32D4F"/>
    <w:rsid w:val="00A34F7B"/>
    <w:rsid w:val="00A35032"/>
    <w:rsid w:val="00A376A3"/>
    <w:rsid w:val="00A402F1"/>
    <w:rsid w:val="00A45BDB"/>
    <w:rsid w:val="00A45E5B"/>
    <w:rsid w:val="00A47565"/>
    <w:rsid w:val="00A550A6"/>
    <w:rsid w:val="00A55537"/>
    <w:rsid w:val="00A606FC"/>
    <w:rsid w:val="00A65759"/>
    <w:rsid w:val="00A66221"/>
    <w:rsid w:val="00A670F7"/>
    <w:rsid w:val="00A6723B"/>
    <w:rsid w:val="00A94746"/>
    <w:rsid w:val="00A95AB2"/>
    <w:rsid w:val="00A9722D"/>
    <w:rsid w:val="00AA2787"/>
    <w:rsid w:val="00AA6A30"/>
    <w:rsid w:val="00AA7209"/>
    <w:rsid w:val="00AA7A70"/>
    <w:rsid w:val="00AB2E02"/>
    <w:rsid w:val="00AB34E9"/>
    <w:rsid w:val="00AC169C"/>
    <w:rsid w:val="00AC27E7"/>
    <w:rsid w:val="00AC3E6C"/>
    <w:rsid w:val="00AC3EB2"/>
    <w:rsid w:val="00AC4D58"/>
    <w:rsid w:val="00AC72CD"/>
    <w:rsid w:val="00AD16E7"/>
    <w:rsid w:val="00AD32CA"/>
    <w:rsid w:val="00AD3DE4"/>
    <w:rsid w:val="00AE2254"/>
    <w:rsid w:val="00AE3579"/>
    <w:rsid w:val="00AE4123"/>
    <w:rsid w:val="00AE49E6"/>
    <w:rsid w:val="00AE63A3"/>
    <w:rsid w:val="00AF228F"/>
    <w:rsid w:val="00AF2421"/>
    <w:rsid w:val="00AF604E"/>
    <w:rsid w:val="00B00C87"/>
    <w:rsid w:val="00B00E9D"/>
    <w:rsid w:val="00B01C0A"/>
    <w:rsid w:val="00B0413A"/>
    <w:rsid w:val="00B1222C"/>
    <w:rsid w:val="00B143B4"/>
    <w:rsid w:val="00B15409"/>
    <w:rsid w:val="00B249D7"/>
    <w:rsid w:val="00B25ED6"/>
    <w:rsid w:val="00B26384"/>
    <w:rsid w:val="00B312E2"/>
    <w:rsid w:val="00B32A80"/>
    <w:rsid w:val="00B351E9"/>
    <w:rsid w:val="00B3534D"/>
    <w:rsid w:val="00B35FDA"/>
    <w:rsid w:val="00B360F3"/>
    <w:rsid w:val="00B363B6"/>
    <w:rsid w:val="00B40775"/>
    <w:rsid w:val="00B41E04"/>
    <w:rsid w:val="00B47716"/>
    <w:rsid w:val="00B53E89"/>
    <w:rsid w:val="00B55701"/>
    <w:rsid w:val="00B56DBD"/>
    <w:rsid w:val="00B57813"/>
    <w:rsid w:val="00B64F20"/>
    <w:rsid w:val="00B65077"/>
    <w:rsid w:val="00B65C9D"/>
    <w:rsid w:val="00B71447"/>
    <w:rsid w:val="00B71CFD"/>
    <w:rsid w:val="00B76D08"/>
    <w:rsid w:val="00B77AF5"/>
    <w:rsid w:val="00B817F0"/>
    <w:rsid w:val="00B840F4"/>
    <w:rsid w:val="00B84BC1"/>
    <w:rsid w:val="00B85A96"/>
    <w:rsid w:val="00B864AA"/>
    <w:rsid w:val="00B948BA"/>
    <w:rsid w:val="00B95175"/>
    <w:rsid w:val="00B953DB"/>
    <w:rsid w:val="00B96EC8"/>
    <w:rsid w:val="00B970F4"/>
    <w:rsid w:val="00BA00F9"/>
    <w:rsid w:val="00BA1A8A"/>
    <w:rsid w:val="00BA7C99"/>
    <w:rsid w:val="00BB267A"/>
    <w:rsid w:val="00BB49BF"/>
    <w:rsid w:val="00BB626C"/>
    <w:rsid w:val="00BC20A2"/>
    <w:rsid w:val="00BC445B"/>
    <w:rsid w:val="00BC558F"/>
    <w:rsid w:val="00BD1AD0"/>
    <w:rsid w:val="00BD2FFD"/>
    <w:rsid w:val="00BD477A"/>
    <w:rsid w:val="00BD5956"/>
    <w:rsid w:val="00BD701E"/>
    <w:rsid w:val="00BE1EFB"/>
    <w:rsid w:val="00BE29DF"/>
    <w:rsid w:val="00BE481E"/>
    <w:rsid w:val="00BE735C"/>
    <w:rsid w:val="00BF458F"/>
    <w:rsid w:val="00BF7703"/>
    <w:rsid w:val="00C039CF"/>
    <w:rsid w:val="00C04D85"/>
    <w:rsid w:val="00C071F5"/>
    <w:rsid w:val="00C13F92"/>
    <w:rsid w:val="00C17BF8"/>
    <w:rsid w:val="00C20118"/>
    <w:rsid w:val="00C20989"/>
    <w:rsid w:val="00C20DE3"/>
    <w:rsid w:val="00C21F94"/>
    <w:rsid w:val="00C23BE3"/>
    <w:rsid w:val="00C252B5"/>
    <w:rsid w:val="00C25931"/>
    <w:rsid w:val="00C25FE5"/>
    <w:rsid w:val="00C32E4F"/>
    <w:rsid w:val="00C34C6A"/>
    <w:rsid w:val="00C3596C"/>
    <w:rsid w:val="00C3669A"/>
    <w:rsid w:val="00C37933"/>
    <w:rsid w:val="00C4123E"/>
    <w:rsid w:val="00C43BA8"/>
    <w:rsid w:val="00C44B98"/>
    <w:rsid w:val="00C50DFA"/>
    <w:rsid w:val="00C54475"/>
    <w:rsid w:val="00C774F5"/>
    <w:rsid w:val="00C77B63"/>
    <w:rsid w:val="00C82AD2"/>
    <w:rsid w:val="00C83915"/>
    <w:rsid w:val="00C85ADF"/>
    <w:rsid w:val="00C946E8"/>
    <w:rsid w:val="00C9498F"/>
    <w:rsid w:val="00C95366"/>
    <w:rsid w:val="00C95FA0"/>
    <w:rsid w:val="00C96D92"/>
    <w:rsid w:val="00CA3FD2"/>
    <w:rsid w:val="00CA5B4D"/>
    <w:rsid w:val="00CB020B"/>
    <w:rsid w:val="00CB0F05"/>
    <w:rsid w:val="00CB7CEA"/>
    <w:rsid w:val="00CC31B3"/>
    <w:rsid w:val="00CC689B"/>
    <w:rsid w:val="00CD1578"/>
    <w:rsid w:val="00CD3986"/>
    <w:rsid w:val="00CD44ED"/>
    <w:rsid w:val="00CD485E"/>
    <w:rsid w:val="00CD503A"/>
    <w:rsid w:val="00CD51F7"/>
    <w:rsid w:val="00CD5E9B"/>
    <w:rsid w:val="00CE1040"/>
    <w:rsid w:val="00CE792F"/>
    <w:rsid w:val="00CF03DF"/>
    <w:rsid w:val="00CF0DB7"/>
    <w:rsid w:val="00CF1606"/>
    <w:rsid w:val="00D00DDC"/>
    <w:rsid w:val="00D04961"/>
    <w:rsid w:val="00D04DA7"/>
    <w:rsid w:val="00D07E29"/>
    <w:rsid w:val="00D13323"/>
    <w:rsid w:val="00D1779C"/>
    <w:rsid w:val="00D20BEE"/>
    <w:rsid w:val="00D223DB"/>
    <w:rsid w:val="00D25AFE"/>
    <w:rsid w:val="00D27EA0"/>
    <w:rsid w:val="00D314ED"/>
    <w:rsid w:val="00D369FE"/>
    <w:rsid w:val="00D42283"/>
    <w:rsid w:val="00D45479"/>
    <w:rsid w:val="00D51747"/>
    <w:rsid w:val="00D53611"/>
    <w:rsid w:val="00D553F5"/>
    <w:rsid w:val="00D56E14"/>
    <w:rsid w:val="00D56EF7"/>
    <w:rsid w:val="00D57AA0"/>
    <w:rsid w:val="00D608D2"/>
    <w:rsid w:val="00D62161"/>
    <w:rsid w:val="00D63E6D"/>
    <w:rsid w:val="00D64201"/>
    <w:rsid w:val="00D70678"/>
    <w:rsid w:val="00D71F31"/>
    <w:rsid w:val="00D73C3F"/>
    <w:rsid w:val="00D747AA"/>
    <w:rsid w:val="00D74911"/>
    <w:rsid w:val="00D761EB"/>
    <w:rsid w:val="00D77469"/>
    <w:rsid w:val="00D81773"/>
    <w:rsid w:val="00D81791"/>
    <w:rsid w:val="00D85ECA"/>
    <w:rsid w:val="00D9459A"/>
    <w:rsid w:val="00DA3AF6"/>
    <w:rsid w:val="00DA58FD"/>
    <w:rsid w:val="00DA7066"/>
    <w:rsid w:val="00DA7644"/>
    <w:rsid w:val="00DB0B37"/>
    <w:rsid w:val="00DB1834"/>
    <w:rsid w:val="00DB5057"/>
    <w:rsid w:val="00DB7810"/>
    <w:rsid w:val="00DC0042"/>
    <w:rsid w:val="00DC3C78"/>
    <w:rsid w:val="00DC3FF3"/>
    <w:rsid w:val="00DC6E78"/>
    <w:rsid w:val="00DD1055"/>
    <w:rsid w:val="00DD2789"/>
    <w:rsid w:val="00DD3AEE"/>
    <w:rsid w:val="00DD4E72"/>
    <w:rsid w:val="00DD5EA2"/>
    <w:rsid w:val="00DD624A"/>
    <w:rsid w:val="00DE09D8"/>
    <w:rsid w:val="00DE0BE4"/>
    <w:rsid w:val="00DE76A8"/>
    <w:rsid w:val="00DF2CD0"/>
    <w:rsid w:val="00E01139"/>
    <w:rsid w:val="00E111A0"/>
    <w:rsid w:val="00E13334"/>
    <w:rsid w:val="00E1677F"/>
    <w:rsid w:val="00E17678"/>
    <w:rsid w:val="00E1796B"/>
    <w:rsid w:val="00E26ECA"/>
    <w:rsid w:val="00E31283"/>
    <w:rsid w:val="00E314E3"/>
    <w:rsid w:val="00E31DE5"/>
    <w:rsid w:val="00E40FBB"/>
    <w:rsid w:val="00E428AD"/>
    <w:rsid w:val="00E4407E"/>
    <w:rsid w:val="00E51C2E"/>
    <w:rsid w:val="00E54E74"/>
    <w:rsid w:val="00E603CA"/>
    <w:rsid w:val="00E6160A"/>
    <w:rsid w:val="00E6162C"/>
    <w:rsid w:val="00E621D8"/>
    <w:rsid w:val="00E64077"/>
    <w:rsid w:val="00E66F5E"/>
    <w:rsid w:val="00E67ED4"/>
    <w:rsid w:val="00E70B30"/>
    <w:rsid w:val="00E71024"/>
    <w:rsid w:val="00E7199D"/>
    <w:rsid w:val="00E73C27"/>
    <w:rsid w:val="00E7514E"/>
    <w:rsid w:val="00E7568C"/>
    <w:rsid w:val="00E764D8"/>
    <w:rsid w:val="00E768C1"/>
    <w:rsid w:val="00E7698A"/>
    <w:rsid w:val="00E76B48"/>
    <w:rsid w:val="00E76F42"/>
    <w:rsid w:val="00E80F1A"/>
    <w:rsid w:val="00E813BA"/>
    <w:rsid w:val="00E825B1"/>
    <w:rsid w:val="00E82DA4"/>
    <w:rsid w:val="00E8320B"/>
    <w:rsid w:val="00E83AAF"/>
    <w:rsid w:val="00E83D33"/>
    <w:rsid w:val="00E84284"/>
    <w:rsid w:val="00E86083"/>
    <w:rsid w:val="00E94643"/>
    <w:rsid w:val="00E97A6D"/>
    <w:rsid w:val="00EA0146"/>
    <w:rsid w:val="00EA707A"/>
    <w:rsid w:val="00EB0B1C"/>
    <w:rsid w:val="00EB149D"/>
    <w:rsid w:val="00EB74F4"/>
    <w:rsid w:val="00EC143D"/>
    <w:rsid w:val="00EC15B2"/>
    <w:rsid w:val="00EC1642"/>
    <w:rsid w:val="00EC2CEE"/>
    <w:rsid w:val="00EC338C"/>
    <w:rsid w:val="00EC5CF7"/>
    <w:rsid w:val="00EC6933"/>
    <w:rsid w:val="00EC6E54"/>
    <w:rsid w:val="00ED1719"/>
    <w:rsid w:val="00ED1F9E"/>
    <w:rsid w:val="00ED33D2"/>
    <w:rsid w:val="00ED5C47"/>
    <w:rsid w:val="00ED727D"/>
    <w:rsid w:val="00EE5C05"/>
    <w:rsid w:val="00EF06F7"/>
    <w:rsid w:val="00EF1A3F"/>
    <w:rsid w:val="00EF4BA6"/>
    <w:rsid w:val="00EF50C0"/>
    <w:rsid w:val="00F00EA9"/>
    <w:rsid w:val="00F01848"/>
    <w:rsid w:val="00F03FAE"/>
    <w:rsid w:val="00F10052"/>
    <w:rsid w:val="00F11588"/>
    <w:rsid w:val="00F14B26"/>
    <w:rsid w:val="00F206E9"/>
    <w:rsid w:val="00F21919"/>
    <w:rsid w:val="00F21E9D"/>
    <w:rsid w:val="00F23496"/>
    <w:rsid w:val="00F269A9"/>
    <w:rsid w:val="00F269CA"/>
    <w:rsid w:val="00F276BD"/>
    <w:rsid w:val="00F27735"/>
    <w:rsid w:val="00F27ED1"/>
    <w:rsid w:val="00F35E86"/>
    <w:rsid w:val="00F43A67"/>
    <w:rsid w:val="00F46A58"/>
    <w:rsid w:val="00F50CDB"/>
    <w:rsid w:val="00F53BD7"/>
    <w:rsid w:val="00F5501F"/>
    <w:rsid w:val="00F56602"/>
    <w:rsid w:val="00F56BD0"/>
    <w:rsid w:val="00F608C9"/>
    <w:rsid w:val="00F62167"/>
    <w:rsid w:val="00F64FD9"/>
    <w:rsid w:val="00F7055B"/>
    <w:rsid w:val="00F74218"/>
    <w:rsid w:val="00F75247"/>
    <w:rsid w:val="00F8033B"/>
    <w:rsid w:val="00F826FF"/>
    <w:rsid w:val="00F82988"/>
    <w:rsid w:val="00F836DA"/>
    <w:rsid w:val="00F839E1"/>
    <w:rsid w:val="00F84250"/>
    <w:rsid w:val="00F84AAB"/>
    <w:rsid w:val="00F87177"/>
    <w:rsid w:val="00F9445C"/>
    <w:rsid w:val="00F9633A"/>
    <w:rsid w:val="00F97E28"/>
    <w:rsid w:val="00FA2D0B"/>
    <w:rsid w:val="00FA3E30"/>
    <w:rsid w:val="00FA6690"/>
    <w:rsid w:val="00FB28FF"/>
    <w:rsid w:val="00FC36F0"/>
    <w:rsid w:val="00FC65BA"/>
    <w:rsid w:val="00FC7865"/>
    <w:rsid w:val="00FD3605"/>
    <w:rsid w:val="00FD50C6"/>
    <w:rsid w:val="00FD7FCC"/>
    <w:rsid w:val="00FE20EE"/>
    <w:rsid w:val="00FE7688"/>
    <w:rsid w:val="00FF3458"/>
    <w:rsid w:val="00FF6FE2"/>
    <w:rsid w:val="00FF78A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52CA7"/>
  <w15:chartTrackingRefBased/>
  <w15:docId w15:val="{13E8552C-FDBD-4D6C-8930-4E0805F35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Titre10"/>
    <w:next w:val="Texte"/>
    <w:link w:val="Titre1Car"/>
    <w:uiPriority w:val="9"/>
    <w:qFormat/>
    <w:rsid w:val="003640DA"/>
    <w:pPr>
      <w:jc w:val="center"/>
      <w:outlineLvl w:val="0"/>
    </w:pPr>
  </w:style>
  <w:style w:type="paragraph" w:styleId="Titre20">
    <w:name w:val="heading 2"/>
    <w:basedOn w:val="Titre2"/>
    <w:next w:val="Texte"/>
    <w:link w:val="Titre2Car"/>
    <w:uiPriority w:val="9"/>
    <w:unhideWhenUsed/>
    <w:qFormat/>
    <w:rsid w:val="003640DA"/>
    <w:pPr>
      <w:outlineLvl w:val="1"/>
    </w:pPr>
  </w:style>
  <w:style w:type="paragraph" w:styleId="Titre30">
    <w:name w:val="heading 3"/>
    <w:basedOn w:val="Titre3"/>
    <w:next w:val="Texte"/>
    <w:link w:val="Titre3Car"/>
    <w:uiPriority w:val="9"/>
    <w:unhideWhenUsed/>
    <w:qFormat/>
    <w:rsid w:val="003640DA"/>
    <w:pPr>
      <w:ind w:left="1142" w:hanging="432"/>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31CD0"/>
    <w:pPr>
      <w:tabs>
        <w:tab w:val="center" w:pos="4536"/>
        <w:tab w:val="right" w:pos="9072"/>
      </w:tabs>
      <w:spacing w:after="0" w:line="240" w:lineRule="auto"/>
    </w:pPr>
  </w:style>
  <w:style w:type="character" w:customStyle="1" w:styleId="En-tteCar">
    <w:name w:val="En-tête Car"/>
    <w:basedOn w:val="Policepardfaut"/>
    <w:link w:val="En-tte"/>
    <w:uiPriority w:val="99"/>
    <w:rsid w:val="00831CD0"/>
  </w:style>
  <w:style w:type="paragraph" w:styleId="Pieddepage">
    <w:name w:val="footer"/>
    <w:basedOn w:val="Normal"/>
    <w:link w:val="PieddepageCar"/>
    <w:uiPriority w:val="99"/>
    <w:unhideWhenUsed/>
    <w:rsid w:val="00831CD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31CD0"/>
  </w:style>
  <w:style w:type="paragraph" w:styleId="Paragraphedeliste">
    <w:name w:val="List Paragraph"/>
    <w:basedOn w:val="Normal"/>
    <w:link w:val="ParagraphedelisteCar"/>
    <w:uiPriority w:val="34"/>
    <w:rsid w:val="000C6688"/>
    <w:pPr>
      <w:spacing w:after="0" w:line="240" w:lineRule="auto"/>
    </w:pPr>
    <w:rPr>
      <w:rFonts w:ascii="Arial" w:hAnsi="Arial" w:cs="Arial"/>
      <w:sz w:val="24"/>
      <w:szCs w:val="24"/>
    </w:rPr>
  </w:style>
  <w:style w:type="table" w:styleId="Grilledutableau">
    <w:name w:val="Table Grid"/>
    <w:basedOn w:val="TableauNormal"/>
    <w:uiPriority w:val="39"/>
    <w:rsid w:val="000C6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redulivre">
    <w:name w:val="Book Title"/>
    <w:basedOn w:val="Policepardfaut"/>
    <w:uiPriority w:val="33"/>
    <w:rsid w:val="00805934"/>
    <w:rPr>
      <w:b/>
      <w:bCs/>
      <w:i/>
      <w:iCs/>
      <w:spacing w:val="5"/>
    </w:rPr>
  </w:style>
  <w:style w:type="paragraph" w:customStyle="1" w:styleId="Image">
    <w:name w:val="Image"/>
    <w:basedOn w:val="Normal"/>
    <w:link w:val="ImageCar"/>
    <w:qFormat/>
    <w:rsid w:val="003A3554"/>
    <w:pPr>
      <w:spacing w:after="0" w:line="240" w:lineRule="auto"/>
      <w:jc w:val="center"/>
    </w:pPr>
    <w:rPr>
      <w:rFonts w:ascii="Arial" w:hAnsi="Arial" w:cs="Arial"/>
      <w:noProof/>
      <w:lang w:eastAsia="fr-CH"/>
    </w:rPr>
  </w:style>
  <w:style w:type="paragraph" w:customStyle="1" w:styleId="Titre10">
    <w:name w:val="Titre1"/>
    <w:basedOn w:val="Normal"/>
    <w:next w:val="Normal"/>
    <w:link w:val="Titre1Car0"/>
    <w:qFormat/>
    <w:rsid w:val="00097C45"/>
    <w:pPr>
      <w:spacing w:before="120" w:after="360" w:line="240" w:lineRule="auto"/>
    </w:pPr>
    <w:rPr>
      <w:rFonts w:ascii="Arial" w:hAnsi="Arial" w:cs="Arial"/>
      <w:smallCaps/>
      <w:sz w:val="58"/>
      <w:szCs w:val="58"/>
    </w:rPr>
  </w:style>
  <w:style w:type="character" w:customStyle="1" w:styleId="ImageCar">
    <w:name w:val="Image Car"/>
    <w:basedOn w:val="Policepardfaut"/>
    <w:link w:val="Image"/>
    <w:rsid w:val="003A3554"/>
    <w:rPr>
      <w:rFonts w:ascii="Arial" w:hAnsi="Arial" w:cs="Arial"/>
      <w:noProof/>
      <w:lang w:eastAsia="fr-CH"/>
    </w:rPr>
  </w:style>
  <w:style w:type="paragraph" w:styleId="Citationintense">
    <w:name w:val="Intense Quote"/>
    <w:basedOn w:val="Normal"/>
    <w:next w:val="Normal"/>
    <w:link w:val="CitationintenseCar"/>
    <w:uiPriority w:val="30"/>
    <w:rsid w:val="00805934"/>
    <w:pPr>
      <w:pBdr>
        <w:top w:val="single" w:sz="4" w:space="10" w:color="4A66AC" w:themeColor="accent1"/>
        <w:bottom w:val="single" w:sz="4" w:space="10" w:color="4A66AC" w:themeColor="accent1"/>
      </w:pBdr>
      <w:spacing w:before="360" w:after="360"/>
      <w:ind w:left="864" w:right="864"/>
      <w:jc w:val="center"/>
    </w:pPr>
    <w:rPr>
      <w:i/>
      <w:iCs/>
      <w:color w:val="4A66AC" w:themeColor="accent1"/>
    </w:rPr>
  </w:style>
  <w:style w:type="character" w:customStyle="1" w:styleId="Titre1Car0">
    <w:name w:val="Titre1 Car"/>
    <w:basedOn w:val="Policepardfaut"/>
    <w:link w:val="Titre10"/>
    <w:rsid w:val="00097C45"/>
    <w:rPr>
      <w:rFonts w:ascii="Arial" w:hAnsi="Arial" w:cs="Arial"/>
      <w:smallCaps/>
      <w:sz w:val="58"/>
      <w:szCs w:val="58"/>
    </w:rPr>
  </w:style>
  <w:style w:type="character" w:customStyle="1" w:styleId="CitationintenseCar">
    <w:name w:val="Citation intense Car"/>
    <w:basedOn w:val="Policepardfaut"/>
    <w:link w:val="Citationintense"/>
    <w:uiPriority w:val="30"/>
    <w:rsid w:val="00805934"/>
    <w:rPr>
      <w:i/>
      <w:iCs/>
      <w:color w:val="4A66AC" w:themeColor="accent1"/>
    </w:rPr>
  </w:style>
  <w:style w:type="paragraph" w:customStyle="1" w:styleId="Texte">
    <w:name w:val="Texte"/>
    <w:basedOn w:val="Normal"/>
    <w:link w:val="TexteCar"/>
    <w:qFormat/>
    <w:rsid w:val="00D53611"/>
    <w:pPr>
      <w:spacing w:before="120" w:after="240" w:line="240" w:lineRule="auto"/>
    </w:pPr>
    <w:rPr>
      <w:rFonts w:ascii="Arial" w:hAnsi="Arial" w:cs="Arial"/>
      <w:sz w:val="24"/>
      <w:szCs w:val="24"/>
    </w:rPr>
  </w:style>
  <w:style w:type="paragraph" w:customStyle="1" w:styleId="Puce">
    <w:name w:val="Puce"/>
    <w:basedOn w:val="Paragraphedeliste"/>
    <w:link w:val="PuceCar"/>
    <w:qFormat/>
    <w:rsid w:val="000538B2"/>
    <w:pPr>
      <w:numPr>
        <w:numId w:val="4"/>
      </w:numPr>
      <w:spacing w:before="120" w:after="120"/>
      <w:ind w:left="567" w:hanging="425"/>
      <w:contextualSpacing/>
    </w:pPr>
  </w:style>
  <w:style w:type="character" w:customStyle="1" w:styleId="TexteCar">
    <w:name w:val="Texte Car"/>
    <w:basedOn w:val="Policepardfaut"/>
    <w:link w:val="Texte"/>
    <w:rsid w:val="00D53611"/>
    <w:rPr>
      <w:rFonts w:ascii="Arial" w:hAnsi="Arial" w:cs="Arial"/>
      <w:sz w:val="24"/>
      <w:szCs w:val="24"/>
    </w:rPr>
  </w:style>
  <w:style w:type="paragraph" w:customStyle="1" w:styleId="Numrotation">
    <w:name w:val="Numérotation"/>
    <w:basedOn w:val="Paragraphedeliste"/>
    <w:link w:val="NumrotationCar"/>
    <w:qFormat/>
    <w:rsid w:val="000538B2"/>
    <w:pPr>
      <w:numPr>
        <w:numId w:val="3"/>
      </w:numPr>
      <w:spacing w:before="120" w:after="120"/>
      <w:ind w:left="499" w:hanging="357"/>
      <w:contextualSpacing/>
    </w:pPr>
  </w:style>
  <w:style w:type="character" w:customStyle="1" w:styleId="ParagraphedelisteCar">
    <w:name w:val="Paragraphe de liste Car"/>
    <w:basedOn w:val="Policepardfaut"/>
    <w:link w:val="Paragraphedeliste"/>
    <w:uiPriority w:val="34"/>
    <w:rsid w:val="000538B2"/>
    <w:rPr>
      <w:rFonts w:ascii="Arial" w:hAnsi="Arial" w:cs="Arial"/>
      <w:sz w:val="24"/>
      <w:szCs w:val="24"/>
    </w:rPr>
  </w:style>
  <w:style w:type="character" w:customStyle="1" w:styleId="PuceCar">
    <w:name w:val="Puce Car"/>
    <w:basedOn w:val="ParagraphedelisteCar"/>
    <w:link w:val="Puce"/>
    <w:rsid w:val="000538B2"/>
    <w:rPr>
      <w:rFonts w:ascii="Arial" w:hAnsi="Arial" w:cs="Arial"/>
      <w:sz w:val="24"/>
      <w:szCs w:val="24"/>
    </w:rPr>
  </w:style>
  <w:style w:type="paragraph" w:customStyle="1" w:styleId="TitreTableau">
    <w:name w:val="Titre Tableau"/>
    <w:basedOn w:val="Paragraphedeliste"/>
    <w:link w:val="TitreTableauCar"/>
    <w:qFormat/>
    <w:rsid w:val="008C36C4"/>
    <w:rPr>
      <w:sz w:val="28"/>
    </w:rPr>
  </w:style>
  <w:style w:type="character" w:customStyle="1" w:styleId="NumrotationCar">
    <w:name w:val="Numérotation Car"/>
    <w:basedOn w:val="ParagraphedelisteCar"/>
    <w:link w:val="Numrotation"/>
    <w:rsid w:val="000538B2"/>
    <w:rPr>
      <w:rFonts w:ascii="Arial" w:hAnsi="Arial" w:cs="Arial"/>
      <w:sz w:val="24"/>
      <w:szCs w:val="24"/>
    </w:rPr>
  </w:style>
  <w:style w:type="paragraph" w:customStyle="1" w:styleId="TexteTableau">
    <w:name w:val="Texte Tableau"/>
    <w:basedOn w:val="Normal"/>
    <w:link w:val="TexteTableauCar"/>
    <w:qFormat/>
    <w:rsid w:val="008C36C4"/>
    <w:pPr>
      <w:spacing w:before="60" w:after="60" w:line="240" w:lineRule="auto"/>
    </w:pPr>
    <w:rPr>
      <w:rFonts w:ascii="Arial" w:hAnsi="Arial" w:cs="Arial"/>
      <w:sz w:val="24"/>
      <w:szCs w:val="24"/>
    </w:rPr>
  </w:style>
  <w:style w:type="character" w:customStyle="1" w:styleId="TitreTableauCar">
    <w:name w:val="Titre Tableau Car"/>
    <w:basedOn w:val="ParagraphedelisteCar"/>
    <w:link w:val="TitreTableau"/>
    <w:rsid w:val="008C36C4"/>
    <w:rPr>
      <w:rFonts w:ascii="Arial" w:hAnsi="Arial" w:cs="Arial"/>
      <w:sz w:val="28"/>
      <w:szCs w:val="24"/>
    </w:rPr>
  </w:style>
  <w:style w:type="paragraph" w:customStyle="1" w:styleId="Titre2">
    <w:name w:val="Titre2"/>
    <w:basedOn w:val="Normal"/>
    <w:link w:val="Titre2Car0"/>
    <w:qFormat/>
    <w:rsid w:val="002C5ABA"/>
    <w:pPr>
      <w:numPr>
        <w:numId w:val="12"/>
      </w:numPr>
      <w:spacing w:before="240"/>
      <w:ind w:left="425" w:hanging="425"/>
    </w:pPr>
    <w:rPr>
      <w:rFonts w:ascii="Arial" w:hAnsi="Arial" w:cs="Arial"/>
      <w:sz w:val="38"/>
      <w:szCs w:val="38"/>
    </w:rPr>
  </w:style>
  <w:style w:type="character" w:customStyle="1" w:styleId="TexteTableauCar">
    <w:name w:val="Texte Tableau Car"/>
    <w:basedOn w:val="Policepardfaut"/>
    <w:link w:val="TexteTableau"/>
    <w:rsid w:val="008C36C4"/>
    <w:rPr>
      <w:rFonts w:ascii="Arial" w:hAnsi="Arial" w:cs="Arial"/>
      <w:sz w:val="24"/>
      <w:szCs w:val="24"/>
    </w:rPr>
  </w:style>
  <w:style w:type="character" w:styleId="Textedelespacerserv">
    <w:name w:val="Placeholder Text"/>
    <w:basedOn w:val="Policepardfaut"/>
    <w:uiPriority w:val="99"/>
    <w:semiHidden/>
    <w:rsid w:val="00097C45"/>
    <w:rPr>
      <w:color w:val="808080"/>
    </w:rPr>
  </w:style>
  <w:style w:type="character" w:customStyle="1" w:styleId="Titre2Car0">
    <w:name w:val="Titre2 Car"/>
    <w:basedOn w:val="Policepardfaut"/>
    <w:link w:val="Titre2"/>
    <w:rsid w:val="002C5ABA"/>
    <w:rPr>
      <w:rFonts w:ascii="Arial" w:hAnsi="Arial" w:cs="Arial"/>
      <w:sz w:val="38"/>
      <w:szCs w:val="38"/>
    </w:rPr>
  </w:style>
  <w:style w:type="paragraph" w:customStyle="1" w:styleId="Retouralaligne">
    <w:name w:val="Retour a la ligne"/>
    <w:basedOn w:val="Titre2"/>
    <w:link w:val="RetouralaligneCar"/>
    <w:rsid w:val="00B57813"/>
    <w:pPr>
      <w:numPr>
        <w:numId w:val="0"/>
      </w:numPr>
      <w:spacing w:after="9000"/>
    </w:pPr>
    <w:rPr>
      <w:sz w:val="24"/>
      <w:szCs w:val="24"/>
    </w:rPr>
  </w:style>
  <w:style w:type="character" w:customStyle="1" w:styleId="Titre1Car">
    <w:name w:val="Titre 1 Car"/>
    <w:basedOn w:val="Policepardfaut"/>
    <w:link w:val="Titre1"/>
    <w:uiPriority w:val="9"/>
    <w:rsid w:val="003640DA"/>
    <w:rPr>
      <w:rFonts w:ascii="Arial" w:hAnsi="Arial" w:cs="Arial"/>
      <w:smallCaps/>
      <w:sz w:val="58"/>
      <w:szCs w:val="58"/>
    </w:rPr>
  </w:style>
  <w:style w:type="character" w:customStyle="1" w:styleId="RetouralaligneCar">
    <w:name w:val="Retour a la ligne Car"/>
    <w:basedOn w:val="Titre2Car0"/>
    <w:link w:val="Retouralaligne"/>
    <w:rsid w:val="00B57813"/>
    <w:rPr>
      <w:rFonts w:ascii="Arial" w:hAnsi="Arial" w:cs="Arial"/>
      <w:sz w:val="24"/>
      <w:szCs w:val="24"/>
    </w:rPr>
  </w:style>
  <w:style w:type="character" w:customStyle="1" w:styleId="Titre2Car">
    <w:name w:val="Titre 2 Car"/>
    <w:basedOn w:val="Policepardfaut"/>
    <w:link w:val="Titre20"/>
    <w:uiPriority w:val="9"/>
    <w:rsid w:val="003640DA"/>
    <w:rPr>
      <w:rFonts w:ascii="Arial" w:hAnsi="Arial" w:cs="Arial"/>
      <w:sz w:val="38"/>
      <w:szCs w:val="38"/>
    </w:rPr>
  </w:style>
  <w:style w:type="character" w:customStyle="1" w:styleId="Titre3Car">
    <w:name w:val="Titre 3 Car"/>
    <w:basedOn w:val="Policepardfaut"/>
    <w:link w:val="Titre30"/>
    <w:uiPriority w:val="9"/>
    <w:rsid w:val="003640DA"/>
    <w:rPr>
      <w:rFonts w:ascii="Arial" w:hAnsi="Arial" w:cs="Arial"/>
      <w:sz w:val="28"/>
      <w:szCs w:val="38"/>
    </w:rPr>
  </w:style>
  <w:style w:type="paragraph" w:styleId="Textedebulles">
    <w:name w:val="Balloon Text"/>
    <w:basedOn w:val="Normal"/>
    <w:link w:val="TextedebullesCar"/>
    <w:uiPriority w:val="99"/>
    <w:semiHidden/>
    <w:unhideWhenUsed/>
    <w:rsid w:val="00143E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43EF8"/>
    <w:rPr>
      <w:rFonts w:ascii="Segoe UI" w:hAnsi="Segoe UI" w:cs="Segoe UI"/>
      <w:sz w:val="18"/>
      <w:szCs w:val="18"/>
    </w:rPr>
  </w:style>
  <w:style w:type="paragraph" w:customStyle="1" w:styleId="Titre3">
    <w:name w:val="Titre3"/>
    <w:basedOn w:val="Titre2"/>
    <w:link w:val="Titre3Car0"/>
    <w:qFormat/>
    <w:rsid w:val="00B57813"/>
    <w:pPr>
      <w:numPr>
        <w:ilvl w:val="1"/>
      </w:numPr>
      <w:ind w:left="1134" w:hanging="567"/>
    </w:pPr>
    <w:rPr>
      <w:sz w:val="28"/>
    </w:rPr>
  </w:style>
  <w:style w:type="paragraph" w:styleId="En-ttedetabledesmatires">
    <w:name w:val="TOC Heading"/>
    <w:basedOn w:val="Titre1"/>
    <w:next w:val="Normal"/>
    <w:uiPriority w:val="39"/>
    <w:unhideWhenUsed/>
    <w:qFormat/>
    <w:rsid w:val="00B53E89"/>
    <w:pPr>
      <w:spacing w:after="0"/>
      <w:outlineLvl w:val="9"/>
    </w:pPr>
    <w:rPr>
      <w:lang w:eastAsia="fr-CH"/>
    </w:rPr>
  </w:style>
  <w:style w:type="character" w:customStyle="1" w:styleId="Titre3Car0">
    <w:name w:val="Titre3 Car"/>
    <w:basedOn w:val="Titre2Car0"/>
    <w:link w:val="Titre3"/>
    <w:rsid w:val="00B57813"/>
    <w:rPr>
      <w:rFonts w:ascii="Arial" w:hAnsi="Arial" w:cs="Arial"/>
      <w:sz w:val="28"/>
      <w:szCs w:val="38"/>
    </w:rPr>
  </w:style>
  <w:style w:type="paragraph" w:styleId="TM2">
    <w:name w:val="toc 2"/>
    <w:basedOn w:val="Normal"/>
    <w:next w:val="Normal"/>
    <w:autoRedefine/>
    <w:uiPriority w:val="39"/>
    <w:unhideWhenUsed/>
    <w:rsid w:val="000840E7"/>
    <w:pPr>
      <w:spacing w:after="100"/>
      <w:ind w:left="220"/>
    </w:pPr>
    <w:rPr>
      <w:sz w:val="26"/>
    </w:rPr>
  </w:style>
  <w:style w:type="paragraph" w:styleId="TM1">
    <w:name w:val="toc 1"/>
    <w:basedOn w:val="Texte"/>
    <w:next w:val="Texte"/>
    <w:autoRedefine/>
    <w:uiPriority w:val="39"/>
    <w:unhideWhenUsed/>
    <w:rsid w:val="000840E7"/>
    <w:pPr>
      <w:spacing w:after="100"/>
    </w:pPr>
    <w:rPr>
      <w:sz w:val="28"/>
    </w:rPr>
  </w:style>
  <w:style w:type="character" w:styleId="Lienhypertexte">
    <w:name w:val="Hyperlink"/>
    <w:basedOn w:val="Policepardfaut"/>
    <w:uiPriority w:val="99"/>
    <w:unhideWhenUsed/>
    <w:rsid w:val="00B53E89"/>
    <w:rPr>
      <w:color w:val="9454C3" w:themeColor="hyperlink"/>
      <w:u w:val="single"/>
    </w:rPr>
  </w:style>
  <w:style w:type="paragraph" w:styleId="Sansinterligne">
    <w:name w:val="No Spacing"/>
    <w:link w:val="SansinterligneCar"/>
    <w:uiPriority w:val="1"/>
    <w:qFormat/>
    <w:rsid w:val="00A45E5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45E5B"/>
    <w:rPr>
      <w:rFonts w:eastAsiaTheme="minorEastAsia"/>
      <w:lang w:eastAsia="fr-CH"/>
    </w:rPr>
  </w:style>
  <w:style w:type="paragraph" w:customStyle="1" w:styleId="Code">
    <w:name w:val="Code"/>
    <w:basedOn w:val="Texte"/>
    <w:link w:val="CodeCar"/>
    <w:qFormat/>
    <w:rsid w:val="00551A43"/>
    <w:rPr>
      <w:rFonts w:ascii="Times New Roman" w:hAnsi="Times New Roman"/>
      <w:sz w:val="18"/>
    </w:rPr>
  </w:style>
  <w:style w:type="character" w:customStyle="1" w:styleId="CodeCar">
    <w:name w:val="Code Car"/>
    <w:basedOn w:val="TexteCar"/>
    <w:link w:val="Code"/>
    <w:rsid w:val="00551A43"/>
    <w:rPr>
      <w:rFonts w:ascii="Times New Roman" w:hAnsi="Times New Roman" w:cs="Arial"/>
      <w:sz w:val="18"/>
      <w:szCs w:val="24"/>
    </w:rPr>
  </w:style>
  <w:style w:type="character" w:styleId="Mentionnonrsolue">
    <w:name w:val="Unresolved Mention"/>
    <w:basedOn w:val="Policepardfaut"/>
    <w:uiPriority w:val="99"/>
    <w:semiHidden/>
    <w:unhideWhenUsed/>
    <w:rsid w:val="007D1456"/>
    <w:rPr>
      <w:color w:val="605E5C"/>
      <w:shd w:val="clear" w:color="auto" w:fill="E1DFDD"/>
    </w:rPr>
  </w:style>
  <w:style w:type="paragraph" w:styleId="PrformatHTML">
    <w:name w:val="HTML Preformatted"/>
    <w:basedOn w:val="Normal"/>
    <w:link w:val="PrformatHTMLCar"/>
    <w:uiPriority w:val="99"/>
    <w:semiHidden/>
    <w:unhideWhenUsed/>
    <w:rsid w:val="001E5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1E5BFF"/>
    <w:rPr>
      <w:rFonts w:ascii="Courier New" w:eastAsia="Times New Roman" w:hAnsi="Courier New" w:cs="Courier New"/>
      <w:sz w:val="20"/>
      <w:szCs w:val="20"/>
      <w:lang w:eastAsia="fr-CH"/>
    </w:rPr>
  </w:style>
  <w:style w:type="paragraph" w:styleId="TM3">
    <w:name w:val="toc 3"/>
    <w:basedOn w:val="Normal"/>
    <w:next w:val="Normal"/>
    <w:autoRedefine/>
    <w:uiPriority w:val="39"/>
    <w:unhideWhenUsed/>
    <w:rsid w:val="00E603CA"/>
    <w:pPr>
      <w:spacing w:after="100"/>
      <w:ind w:left="440"/>
    </w:pPr>
  </w:style>
  <w:style w:type="character" w:styleId="Lienhypertextesuivivisit">
    <w:name w:val="FollowedHyperlink"/>
    <w:basedOn w:val="Policepardfaut"/>
    <w:uiPriority w:val="99"/>
    <w:semiHidden/>
    <w:unhideWhenUsed/>
    <w:rsid w:val="006F208D"/>
    <w:rPr>
      <w:color w:val="3EBBF0" w:themeColor="followedHyperlink"/>
      <w:u w:val="single"/>
    </w:rPr>
  </w:style>
  <w:style w:type="paragraph" w:customStyle="1" w:styleId="Default">
    <w:name w:val="Default"/>
    <w:rsid w:val="0059303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96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footer" Target="footer3.xml"/><Relationship Id="rId55" Type="http://schemas.openxmlformats.org/officeDocument/2006/relationships/hyperlink" Target="https://www.cocktailgames.com/jeu/hanab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5.xml"/><Relationship Id="rId58" Type="http://schemas.openxmlformats.org/officeDocument/2006/relationships/hyperlink" Target="https://fr.wikipedia.org/wiki/M%C3%A9lange_de_Fisher-Yate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56" Type="http://schemas.openxmlformats.org/officeDocument/2006/relationships/hyperlink" Target="https://www.vecteezy.com/vector-art/1446173-colorful-fireworks-background" TargetMode="External"/><Relationship Id="rId8" Type="http://schemas.openxmlformats.org/officeDocument/2006/relationships/image" Target="media/image2.jpe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6.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57" Type="http://schemas.openxmlformats.org/officeDocument/2006/relationships/hyperlink" Target="https://www.tutorialexample.com/serialize-python-object-to-string-and-deserialize-it-to-object-for-python-beginners-python-tutorial/"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4.xml"/><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M:\...%20Atelier\modele%20word%20flueckiger\Modele%20Word.dotx"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9F512-51F1-4BCD-841C-F4F332FB8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 Word.dotx</Template>
  <TotalTime>0</TotalTime>
  <Pages>38</Pages>
  <Words>5434</Words>
  <Characters>29891</Characters>
  <Application>Microsoft Office Word</Application>
  <DocSecurity>0</DocSecurity>
  <Lines>249</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SIS2</Company>
  <LinksUpToDate>false</LinksUpToDate>
  <CharactersWithSpaces>35255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Duchosal Nathan</dc:creator>
  <cp:keywords/>
  <dc:description/>
  <cp:lastModifiedBy>Duchosal Nathan</cp:lastModifiedBy>
  <cp:revision>874</cp:revision>
  <dcterms:created xsi:type="dcterms:W3CDTF">2022-05-10T09:05:00Z</dcterms:created>
  <dcterms:modified xsi:type="dcterms:W3CDTF">2022-05-19T14:48:00Z</dcterms:modified>
</cp:coreProperties>
</file>